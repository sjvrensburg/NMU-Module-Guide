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1241631324"/>
        <w:lock w:val="contentLocked"/>
        <w:placeholder>
          <w:docPart w:val="DefaultPlaceholder_-1854013440"/>
        </w:placeholder>
        <w:group/>
      </w:sdtPr>
      <w:sdtEndPr>
        <w:rPr>
          <w:rFonts w:cs="Arial"/>
          <w:b/>
          <w:color w:val="006B34"/>
          <w:sz w:val="24"/>
          <w:szCs w:val="24"/>
        </w:rPr>
      </w:sdtEndPr>
      <w:sdtContent>
        <w:p w14:paraId="1C4C3ABA" w14:textId="78FD78A3" w:rsidR="007221D0" w:rsidRDefault="00752AF4" w:rsidP="00BE33E2">
          <w:pPr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7E23C67C" wp14:editId="510DB33F">
                <wp:extent cx="3439236" cy="738784"/>
                <wp:effectExtent l="0" t="0" r="0" b="0"/>
                <wp:docPr id="55342607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426070" name="Picture 553426070"/>
                        <pic:cNvPicPr/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045" b="181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7538" cy="757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FE24A84" w14:textId="77777777" w:rsidR="003C4B87" w:rsidRDefault="003C4B87">
          <w:pPr>
            <w:rPr>
              <w:rFonts w:cs="Arial"/>
              <w:lang w:val="en-US"/>
            </w:rPr>
          </w:pPr>
        </w:p>
        <w:p w14:paraId="02F70192" w14:textId="77777777" w:rsidR="00384E71" w:rsidRPr="00124C45" w:rsidRDefault="00384E71">
          <w:pPr>
            <w:rPr>
              <w:rFonts w:cs="Arial"/>
              <w:lang w:val="en-US"/>
            </w:rPr>
          </w:pPr>
        </w:p>
        <w:p w14:paraId="18428BB4" w14:textId="20D72ADA" w:rsidR="003624B4" w:rsidRPr="0005158F" w:rsidRDefault="003624B4" w:rsidP="0005158F">
          <w:pPr>
            <w:spacing w:after="120" w:line="240" w:lineRule="auto"/>
            <w:jc w:val="center"/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</w:pPr>
          <w:r w:rsidRPr="0005158F"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  <w:t xml:space="preserve">Faculty of </w:t>
          </w:r>
          <w:r w:rsidR="0005158F" w:rsidRPr="0005158F"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  <w:t>Science</w:t>
          </w:r>
        </w:p>
        <w:p w14:paraId="6640A01B" w14:textId="77777777" w:rsidR="00D43D97" w:rsidRPr="00124C45" w:rsidRDefault="00D43D97" w:rsidP="00715BFC">
          <w:pPr>
            <w:spacing w:line="276" w:lineRule="auto"/>
            <w:jc w:val="center"/>
            <w:rPr>
              <w:rFonts w:cs="Arial"/>
              <w:bCs/>
              <w:color w:val="18324B"/>
              <w:sz w:val="24"/>
              <w:szCs w:val="24"/>
              <w:lang w:val="en-US"/>
            </w:rPr>
          </w:pPr>
        </w:p>
        <w:sdt>
          <w:sdtPr>
            <w:rPr>
              <w:rFonts w:cs="Arial"/>
              <w:bCs/>
              <w:color w:val="18324B"/>
              <w:sz w:val="24"/>
              <w:szCs w:val="24"/>
              <w:lang w:val="en-US"/>
            </w:rPr>
            <w:alias w:val="Department Name"/>
            <w:tag w:val="Department Name"/>
            <w:id w:val="85204565"/>
            <w:lock w:val="sdtLocked"/>
            <w:placeholder>
              <w:docPart w:val="3C025A3B57024E13ACA3457F0529BF85"/>
            </w:placeholder>
            <w:showingPlcHdr/>
          </w:sdtPr>
          <w:sdtEndPr/>
          <w:sdtContent>
            <w:p w14:paraId="4D88D174" w14:textId="3F448059" w:rsidR="00AF6FFD" w:rsidRPr="00124C45" w:rsidRDefault="00234DD4" w:rsidP="00715BFC">
              <w:pPr>
                <w:spacing w:line="276" w:lineRule="auto"/>
                <w:jc w:val="center"/>
                <w:rPr>
                  <w:rFonts w:cs="Arial"/>
                  <w:bCs/>
                  <w:color w:val="18324B"/>
                  <w:sz w:val="24"/>
                  <w:szCs w:val="24"/>
                  <w:lang w:val="en-US"/>
                </w:rPr>
              </w:pPr>
              <w:r w:rsidRPr="00124C45">
                <w:rPr>
                  <w:rFonts w:cs="Arial"/>
                  <w:bCs/>
                  <w:color w:val="808080" w:themeColor="background1" w:themeShade="80"/>
                  <w:sz w:val="24"/>
                  <w:szCs w:val="24"/>
                  <w:lang w:val="en-US"/>
                </w:rPr>
                <w:t>Enter Department Name</w:t>
              </w:r>
            </w:p>
          </w:sdtContent>
        </w:sdt>
        <w:sdt>
          <w:sdtPr>
            <w:rPr>
              <w:rFonts w:cs="Arial"/>
              <w:bCs/>
              <w:color w:val="18324B"/>
              <w:sz w:val="24"/>
              <w:szCs w:val="24"/>
              <w:lang w:val="en-US"/>
            </w:rPr>
            <w:alias w:val="School Name"/>
            <w:tag w:val="School Name"/>
            <w:id w:val="-878859331"/>
            <w:lock w:val="sdtLocked"/>
            <w:placeholder>
              <w:docPart w:val="949DA1CF12D44BEF89314B0515CD4E88"/>
            </w:placeholder>
            <w:showingPlcHdr/>
          </w:sdtPr>
          <w:sdtEndPr/>
          <w:sdtContent>
            <w:p w14:paraId="7ECC7814" w14:textId="349A1028" w:rsidR="00491AB7" w:rsidRPr="00124C45" w:rsidRDefault="00234DD4" w:rsidP="00BA2AB3">
              <w:pPr>
                <w:spacing w:line="276" w:lineRule="auto"/>
                <w:jc w:val="center"/>
                <w:rPr>
                  <w:rFonts w:cs="Arial"/>
                  <w:bCs/>
                  <w:color w:val="18324B"/>
                  <w:sz w:val="24"/>
                  <w:szCs w:val="24"/>
                  <w:lang w:val="en-US"/>
                </w:rPr>
              </w:pPr>
              <w:r w:rsidRPr="00124C45">
                <w:rPr>
                  <w:rFonts w:cs="Arial"/>
                  <w:bCs/>
                  <w:color w:val="808080" w:themeColor="background1" w:themeShade="80"/>
                  <w:lang w:val="en-US"/>
                </w:rPr>
                <w:t>Enter School Name</w:t>
              </w:r>
            </w:p>
          </w:sdtContent>
        </w:sdt>
        <w:p w14:paraId="094B6CB4" w14:textId="77777777" w:rsidR="00B1302C" w:rsidRPr="00D65128" w:rsidRDefault="00B1302C" w:rsidP="00D65128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</w:p>
        <w:p w14:paraId="584CE68C" w14:textId="63663557" w:rsidR="00491AB7" w:rsidRPr="00124C45" w:rsidRDefault="0070192E" w:rsidP="005A1F27">
          <w:pPr>
            <w:jc w:val="center"/>
            <w:rPr>
              <w:rFonts w:cs="Arial"/>
              <w:b/>
              <w:color w:val="18324B"/>
              <w:sz w:val="32"/>
              <w:szCs w:val="32"/>
              <w:lang w:val="en-US"/>
            </w:rPr>
          </w:pPr>
          <w:r w:rsidRPr="00124C45">
            <w:rPr>
              <w:rFonts w:cs="Arial"/>
              <w:b/>
              <w:color w:val="18324B"/>
              <w:sz w:val="32"/>
              <w:szCs w:val="32"/>
              <w:lang w:val="en-US"/>
            </w:rPr>
            <w:t xml:space="preserve">MODULE GUIDE </w:t>
          </w:r>
          <w:sdt>
            <w:sdtPr>
              <w:rPr>
                <w:rFonts w:cs="Arial"/>
                <w:b/>
                <w:color w:val="18324B"/>
                <w:sz w:val="32"/>
                <w:szCs w:val="32"/>
                <w:lang w:val="en-US"/>
              </w:rPr>
              <w:alias w:val="Module Guide Year"/>
              <w:tag w:val="Module Guide Year"/>
              <w:id w:val="-498424545"/>
              <w:lock w:val="sdtLocked"/>
              <w:placeholder>
                <w:docPart w:val="3B7B240DDDE74858A483DC771EE1904F"/>
              </w:placeholder>
              <w:showingPlcHdr/>
            </w:sdtPr>
            <w:sdtEndPr/>
            <w:sdtContent>
              <w:r w:rsidR="001505B9" w:rsidRPr="00124C45">
                <w:rPr>
                  <w:rFonts w:cs="Arial"/>
                  <w:b/>
                  <w:color w:val="808080" w:themeColor="background1" w:themeShade="80"/>
                  <w:sz w:val="32"/>
                  <w:szCs w:val="32"/>
                  <w:lang w:val="en-US"/>
                </w:rPr>
                <w:t>Enter Year</w:t>
              </w:r>
            </w:sdtContent>
          </w:sdt>
        </w:p>
        <w:p w14:paraId="6983D04B" w14:textId="77777777" w:rsidR="00B1302C" w:rsidRPr="00124C45" w:rsidRDefault="00B1302C" w:rsidP="0070192E">
          <w:pPr>
            <w:jc w:val="center"/>
            <w:rPr>
              <w:rFonts w:cs="Arial"/>
              <w:bCs/>
              <w:color w:val="18324B"/>
              <w:sz w:val="24"/>
              <w:szCs w:val="24"/>
              <w:lang w:val="en-US"/>
            </w:rPr>
          </w:pPr>
        </w:p>
        <w:p w14:paraId="699A6693" w14:textId="159744A9" w:rsidR="0070192E" w:rsidRPr="00124C45" w:rsidRDefault="0070192E" w:rsidP="0070192E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Mod</w:t>
          </w:r>
          <w:r w:rsidR="00544883">
            <w:rPr>
              <w:rFonts w:cs="Arial"/>
              <w:bCs/>
              <w:color w:val="18324B"/>
              <w:sz w:val="24"/>
              <w:szCs w:val="24"/>
              <w:lang w:val="en-US"/>
            </w:rPr>
            <w:t>ul</w:t>
          </w: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e Code:</w:t>
          </w:r>
          <w:r w:rsidR="00D26150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Code"/>
              <w:tag w:val="Module Code"/>
              <w:id w:val="-1859419462"/>
              <w:lock w:val="sdtLocked"/>
              <w:placeholder>
                <w:docPart w:val="7FE526EC453E401DB650A8364AD5AAC7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Module Code</w:t>
              </w:r>
            </w:sdtContent>
          </w:sdt>
        </w:p>
        <w:p w14:paraId="26A84E5F" w14:textId="1BFCA85C" w:rsidR="00AF5C87" w:rsidRPr="00124C45" w:rsidRDefault="0070192E" w:rsidP="00BA2AB3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Module Name:</w:t>
          </w:r>
          <w:r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Name"/>
              <w:tag w:val="Module Name"/>
              <w:id w:val="-2665314"/>
              <w:lock w:val="sdtLocked"/>
              <w:placeholder>
                <w:docPart w:val="07EF99D6E8C148A4A4C0A6155B9DD5C9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Module Name</w:t>
              </w:r>
            </w:sdtContent>
          </w:sdt>
        </w:p>
        <w:p w14:paraId="410E0BC8" w14:textId="3B9C0B2F" w:rsidR="00A3171D" w:rsidRPr="00124C45" w:rsidRDefault="0022415C" w:rsidP="00A3171D">
          <w:pPr>
            <w:jc w:val="center"/>
            <w:rPr>
              <w:rFonts w:cs="Arial"/>
              <w:bCs/>
              <w:color w:val="6B284E"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Lecturer</w:t>
          </w:r>
          <w:r w:rsidR="00F36025"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(s):</w:t>
          </w:r>
          <w:r w:rsidR="00F36025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Lecturer(s) Name and Surname"/>
              <w:tag w:val="Lecturer(s) Name and Surname"/>
              <w:id w:val="577719106"/>
              <w:placeholder>
                <w:docPart w:val="A3D848FFDB3B4E03B9B6DAA9A08C917B"/>
              </w:placeholder>
              <w:showingPlcHdr/>
            </w:sdtPr>
            <w:sdtEndPr>
              <w:rPr>
                <w:b w:val="0"/>
                <w:bCs/>
              </w:rPr>
            </w:sdtEndPr>
            <w:sdtContent>
              <w:r w:rsidR="0005158F" w:rsidRPr="00124C45">
                <w:rPr>
                  <w:rStyle w:val="PlaceholderText"/>
                  <w:rFonts w:cs="Arial"/>
                  <w:b/>
                  <w:bCs/>
                  <w:color w:val="808080" w:themeColor="background1" w:themeShade="80"/>
                  <w:sz w:val="24"/>
                  <w:szCs w:val="24"/>
                </w:rPr>
                <w:t>Enter Lecturer Name and Surname</w:t>
              </w:r>
            </w:sdtContent>
          </w:sdt>
        </w:p>
        <w:p w14:paraId="094D8ECF" w14:textId="77777777" w:rsidR="001616A4" w:rsidRPr="00124C45" w:rsidRDefault="001616A4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CC9F133" w14:textId="77777777" w:rsidR="008E7F76" w:rsidRPr="00124C45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72F7DD0" w14:textId="77777777" w:rsidR="008E7F76" w:rsidRPr="00124C45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496DC27" w14:textId="77777777" w:rsidR="007221D0" w:rsidRPr="00124C45" w:rsidRDefault="007221D0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C8A8866" w14:textId="77777777" w:rsidR="007221D0" w:rsidRPr="00124C45" w:rsidRDefault="007221D0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BDBEB4E" w14:textId="77777777" w:rsidR="008E7F76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323F566" w14:textId="77777777" w:rsidR="00277EE9" w:rsidRDefault="00277EE9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2D3723D9" w14:textId="77777777" w:rsidR="00124C45" w:rsidRDefault="00124C45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06A0A838" w14:textId="77777777" w:rsidR="00124C45" w:rsidRDefault="00124C45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16AA26E" w14:textId="77777777" w:rsidR="0005158F" w:rsidRDefault="0005158F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D5B7EB3" w14:textId="77777777" w:rsidR="008E7F76" w:rsidRPr="00124C45" w:rsidRDefault="008E7F76" w:rsidP="00277EE9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4BFD86B7" w14:textId="77777777" w:rsidR="008E7F76" w:rsidRDefault="008E7F76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43818DB" w14:textId="77777777" w:rsidR="00D65128" w:rsidRPr="00124C45" w:rsidRDefault="00D65128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72D980DB" w14:textId="16B06EE5" w:rsidR="001616A4" w:rsidRPr="0005158F" w:rsidRDefault="00503B21" w:rsidP="001616A4">
          <w:pPr>
            <w:jc w:val="center"/>
            <w:rPr>
              <w:rFonts w:cs="Arial"/>
              <w:b/>
              <w:color w:val="006B34"/>
              <w:sz w:val="24"/>
              <w:szCs w:val="24"/>
              <w:lang w:val="en-US"/>
            </w:rPr>
          </w:pPr>
          <w:r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>NQF LEVEL</w:t>
          </w:r>
          <w:r w:rsidR="001616A4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NQF Level"/>
              <w:tag w:val="NQF Level"/>
              <w:id w:val="-333848299"/>
              <w:placeholder>
                <w:docPart w:val="486ECD2401EF4354832FF24CED6E55F9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NQF Level</w:t>
              </w:r>
            </w:sdtContent>
          </w:sdt>
        </w:p>
        <w:p w14:paraId="1A2FA15C" w14:textId="6731B519" w:rsidR="00510E2A" w:rsidRPr="0005158F" w:rsidRDefault="00A42D0C" w:rsidP="00277EE9">
          <w:pPr>
            <w:jc w:val="center"/>
            <w:rPr>
              <w:rFonts w:cs="Arial"/>
              <w:b/>
              <w:color w:val="006B34"/>
              <w:sz w:val="24"/>
              <w:szCs w:val="24"/>
              <w:lang w:val="en-US"/>
            </w:rPr>
          </w:pP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Credits"/>
              <w:tag w:val="Module Credits"/>
              <w:id w:val="1443647124"/>
              <w:placeholder>
                <w:docPart w:val="EDEC64E0244E44B1A8288418AF6EA4E4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Number of Credits</w:t>
              </w:r>
            </w:sdtContent>
          </w:sdt>
          <w:r w:rsidR="00C275A2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CREDITS</w:t>
          </w:r>
          <w:r w:rsidR="00510E2A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br w:type="page"/>
          </w:r>
        </w:p>
      </w:sdtContent>
    </w:sdt>
    <w:p w14:paraId="537A0037" w14:textId="3D1A2B8D" w:rsidR="00BC1444" w:rsidRDefault="00BC1444" w:rsidP="00BC1444">
      <w:pPr>
        <w:pStyle w:val="2MainHeading"/>
      </w:pPr>
      <w:r>
        <w:lastRenderedPageBreak/>
        <w:t>Table of Contents</w:t>
      </w:r>
    </w:p>
    <w:p w14:paraId="661141F4" w14:textId="3A9E5D40" w:rsidR="00202C4D" w:rsidRDefault="00BC1444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szCs w:val="24"/>
          <w:lang w:eastAsia="en-ZA"/>
        </w:rPr>
      </w:pPr>
      <w:r>
        <w:rPr>
          <w:rFonts w:ascii="Avenir Book" w:hAnsi="Avenir Book"/>
        </w:rPr>
        <w:fldChar w:fldCharType="begin"/>
      </w:r>
      <w:r>
        <w:instrText xml:space="preserve"> TOC \o "1-1" \h \z \u </w:instrText>
      </w:r>
      <w:r>
        <w:rPr>
          <w:rFonts w:ascii="Avenir Book" w:hAnsi="Avenir Book"/>
        </w:rPr>
        <w:fldChar w:fldCharType="separate"/>
      </w:r>
      <w:hyperlink w:anchor="_Toc208226526" w:history="1">
        <w:r w:rsidR="00202C4D" w:rsidRPr="00A81DD5">
          <w:rPr>
            <w:rStyle w:val="Hyperlink"/>
            <w:noProof/>
          </w:rPr>
          <w:t>Main Heading 1</w:t>
        </w:r>
        <w:r w:rsidR="00202C4D">
          <w:rPr>
            <w:noProof/>
            <w:webHidden/>
          </w:rPr>
          <w:tab/>
        </w:r>
        <w:r w:rsidR="00202C4D">
          <w:rPr>
            <w:noProof/>
            <w:webHidden/>
          </w:rPr>
          <w:fldChar w:fldCharType="begin"/>
        </w:r>
        <w:r w:rsidR="00202C4D">
          <w:rPr>
            <w:noProof/>
            <w:webHidden/>
          </w:rPr>
          <w:instrText xml:space="preserve"> PAGEREF _Toc208226526 \h </w:instrText>
        </w:r>
        <w:r w:rsidR="00202C4D">
          <w:rPr>
            <w:noProof/>
            <w:webHidden/>
          </w:rPr>
        </w:r>
        <w:r w:rsidR="00202C4D">
          <w:rPr>
            <w:noProof/>
            <w:webHidden/>
          </w:rPr>
          <w:fldChar w:fldCharType="separate"/>
        </w:r>
        <w:r w:rsidR="00A774AC">
          <w:rPr>
            <w:noProof/>
            <w:webHidden/>
          </w:rPr>
          <w:t>3</w:t>
        </w:r>
        <w:r w:rsidR="00202C4D">
          <w:rPr>
            <w:noProof/>
            <w:webHidden/>
          </w:rPr>
          <w:fldChar w:fldCharType="end"/>
        </w:r>
      </w:hyperlink>
    </w:p>
    <w:p w14:paraId="61D48AE8" w14:textId="45F7459E" w:rsidR="00482F3D" w:rsidRDefault="00BC1444" w:rsidP="00482F3D">
      <w:pPr>
        <w:pStyle w:val="Paragraph"/>
      </w:pPr>
      <w:r>
        <w:fldChar w:fldCharType="end"/>
      </w:r>
      <w:r w:rsidR="00482F3D">
        <w:t xml:space="preserve"> </w:t>
      </w:r>
    </w:p>
    <w:p w14:paraId="337C1D42" w14:textId="6549BE35" w:rsidR="00BC1444" w:rsidRDefault="00BC1444" w:rsidP="00482F3D">
      <w:pPr>
        <w:pStyle w:val="Paragraph"/>
      </w:pPr>
      <w:r>
        <w:br w:type="page"/>
      </w:r>
    </w:p>
    <w:p w14:paraId="4EB2744B" w14:textId="634B579E" w:rsidR="0070192E" w:rsidRDefault="00202C4D" w:rsidP="001539B6">
      <w:pPr>
        <w:pStyle w:val="1MainHeading"/>
      </w:pPr>
      <w:bookmarkStart w:id="0" w:name="_Toc208226526"/>
      <w:r>
        <w:lastRenderedPageBreak/>
        <w:t>M</w:t>
      </w:r>
      <w:r w:rsidR="00F9024F">
        <w:t xml:space="preserve">ain </w:t>
      </w:r>
      <w:r>
        <w:t>H</w:t>
      </w:r>
      <w:r w:rsidR="00F9024F">
        <w:t>eading 1</w:t>
      </w:r>
      <w:bookmarkEnd w:id="0"/>
    </w:p>
    <w:p w14:paraId="535F44F1" w14:textId="57A214C6" w:rsidR="00326FCF" w:rsidRDefault="00326FCF" w:rsidP="001539B6">
      <w:pPr>
        <w:pStyle w:val="2MainHeading"/>
      </w:pPr>
      <w:r>
        <w:t>Main Heading 2</w:t>
      </w:r>
    </w:p>
    <w:p w14:paraId="6792BABD" w14:textId="326D98DB" w:rsidR="00962030" w:rsidRDefault="001539B6" w:rsidP="001539B6">
      <w:pPr>
        <w:pStyle w:val="1Sub-heading"/>
      </w:pPr>
      <w:r>
        <w:t>Sub-heading</w:t>
      </w:r>
      <w:r w:rsidR="00827869">
        <w:t xml:space="preserve"> 1</w:t>
      </w:r>
    </w:p>
    <w:p w14:paraId="1C4530C8" w14:textId="2C5E44B8" w:rsidR="00827869" w:rsidRDefault="00827869" w:rsidP="001539B6">
      <w:pPr>
        <w:pStyle w:val="2Sub-heading"/>
      </w:pPr>
      <w:r>
        <w:t>Sub</w:t>
      </w:r>
      <w:r w:rsidR="001F432F">
        <w:t>-</w:t>
      </w:r>
      <w:r>
        <w:t>heading 2</w:t>
      </w:r>
    </w:p>
    <w:p w14:paraId="1DEEE63E" w14:textId="377F1658" w:rsidR="00040AF0" w:rsidRDefault="00040AF0" w:rsidP="001539B6">
      <w:pPr>
        <w:pStyle w:val="3Sub-heading"/>
      </w:pPr>
      <w:r>
        <w:t>Sub</w:t>
      </w:r>
      <w:r w:rsidR="001F432F">
        <w:t>-</w:t>
      </w:r>
      <w:r>
        <w:t>heading 3</w:t>
      </w:r>
    </w:p>
    <w:p w14:paraId="1A02A14F" w14:textId="30ABB219" w:rsidR="002F6380" w:rsidRDefault="002F6380" w:rsidP="002F6380">
      <w:pPr>
        <w:pStyle w:val="4Sub-heading"/>
      </w:pPr>
      <w:r>
        <w:t>Sub-heading 4</w:t>
      </w:r>
    </w:p>
    <w:p w14:paraId="3AF0E44F" w14:textId="77777777" w:rsidR="00FA1328" w:rsidRDefault="00FA1328" w:rsidP="00EE18A0">
      <w:pPr>
        <w:pStyle w:val="Paragraph"/>
      </w:pPr>
      <w:r>
        <w:t>Paragraph</w:t>
      </w:r>
    </w:p>
    <w:p w14:paraId="33DA3A25" w14:textId="2094A718" w:rsidR="00493D33" w:rsidRDefault="00493D33" w:rsidP="00771477">
      <w:pPr>
        <w:pStyle w:val="Bullet-pointList"/>
      </w:pPr>
      <w:r>
        <w:t>Bullet point</w:t>
      </w:r>
      <w:r w:rsidR="00713236">
        <w:t xml:space="preserve"> List</w:t>
      </w:r>
    </w:p>
    <w:p w14:paraId="62997F30" w14:textId="1D4A1910" w:rsidR="00713236" w:rsidRDefault="00713236" w:rsidP="00EE18A0">
      <w:pPr>
        <w:pStyle w:val="NumberedList"/>
      </w:pPr>
      <w:r>
        <w:t>Numbered List</w:t>
      </w:r>
    </w:p>
    <w:p w14:paraId="33AED6D3" w14:textId="7B5328BE" w:rsidR="004D53A4" w:rsidRDefault="00493D33" w:rsidP="00B143C0">
      <w:pPr>
        <w:pStyle w:val="Quote"/>
        <w:rPr>
          <w:lang w:val="en-US"/>
        </w:rPr>
      </w:pPr>
      <w:r>
        <w:rPr>
          <w:lang w:val="en-US"/>
        </w:rPr>
        <w:t>Quote</w:t>
      </w:r>
    </w:p>
    <w:p w14:paraId="5542A939" w14:textId="4C787466" w:rsidR="005028D6" w:rsidRPr="001C3C72" w:rsidRDefault="00B143C0" w:rsidP="00435E96">
      <w:pPr>
        <w:rPr>
          <w:rFonts w:cs="Arial"/>
        </w:rPr>
      </w:pPr>
      <w:hyperlink r:id="rId9" w:history="1">
        <w:r w:rsidRPr="001C3C72">
          <w:rPr>
            <w:rStyle w:val="Hyperlink"/>
            <w:rFonts w:cs="Arial"/>
          </w:rPr>
          <w:t>www.madela.ac.za</w:t>
        </w:r>
      </w:hyperlink>
      <w:r w:rsidRPr="001C3C72">
        <w:rPr>
          <w:rFonts w:cs="Arial"/>
        </w:rPr>
        <w:t xml:space="preserve"> </w:t>
      </w:r>
    </w:p>
    <w:p w14:paraId="097CCE34" w14:textId="77777777" w:rsidR="00435B88" w:rsidRPr="001C3C72" w:rsidRDefault="00435B88" w:rsidP="00435E96">
      <w:pPr>
        <w:rPr>
          <w:rFonts w:cs="Arial"/>
        </w:rPr>
      </w:pPr>
    </w:p>
    <w:p w14:paraId="4728F6BD" w14:textId="6189CA81" w:rsidR="0046223F" w:rsidRPr="00D65128" w:rsidRDefault="0046223F" w:rsidP="00435E96">
      <w:pPr>
        <w:rPr>
          <w:rFonts w:cs="Arial"/>
          <w:sz w:val="24"/>
          <w:szCs w:val="24"/>
        </w:rPr>
      </w:pPr>
    </w:p>
    <w:tbl>
      <w:tblPr>
        <w:tblStyle w:val="NMUScience1"/>
        <w:tblW w:w="0" w:type="auto"/>
        <w:tblLook w:val="04E0" w:firstRow="1" w:lastRow="1" w:firstColumn="1" w:lastColumn="0" w:noHBand="0" w:noVBand="1"/>
      </w:tblPr>
      <w:tblGrid>
        <w:gridCol w:w="2999"/>
        <w:gridCol w:w="2998"/>
        <w:gridCol w:w="2999"/>
      </w:tblGrid>
      <w:tr w:rsidR="001C08DE" w:rsidRPr="001C3C72" w14:paraId="2638C8AA" w14:textId="77777777" w:rsidTr="002E7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C20787E" w14:textId="487796A4" w:rsidR="001C08DE" w:rsidRPr="001C3C72" w:rsidRDefault="00D232BE" w:rsidP="00435E96">
            <w:pPr>
              <w:rPr>
                <w:rFonts w:cs="Arial"/>
              </w:rPr>
            </w:pPr>
            <w:r w:rsidRPr="001C3C72">
              <w:rPr>
                <w:rFonts w:cs="Arial"/>
              </w:rPr>
              <w:t>Table Style 1</w:t>
            </w:r>
            <w:r w:rsidR="00B05241" w:rsidRPr="001C3C72">
              <w:rPr>
                <w:rFonts w:cs="Arial"/>
              </w:rPr>
              <w:t xml:space="preserve"> - </w:t>
            </w:r>
            <w:r w:rsidR="004F72A0">
              <w:rPr>
                <w:rFonts w:cs="Arial"/>
              </w:rPr>
              <w:t>Science</w:t>
            </w:r>
          </w:p>
        </w:tc>
        <w:tc>
          <w:tcPr>
            <w:tcW w:w="2998" w:type="dxa"/>
          </w:tcPr>
          <w:p w14:paraId="04BB81C6" w14:textId="485E8376" w:rsidR="001C08DE" w:rsidRPr="001C3C72" w:rsidRDefault="001C08DE" w:rsidP="00435E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286E301E" w14:textId="77777777" w:rsidR="001C08DE" w:rsidRPr="001C3C72" w:rsidRDefault="001C08DE" w:rsidP="00435E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1C08DE" w:rsidRPr="001C3C72" w14:paraId="54F364A1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B76EC76" w14:textId="77777777" w:rsidR="001C08DE" w:rsidRPr="001C3C72" w:rsidRDefault="001C08DE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C5A4861" w14:textId="77777777" w:rsidR="001C08DE" w:rsidRPr="001C3C72" w:rsidRDefault="001C08DE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E977F17" w14:textId="77777777" w:rsidR="001C08DE" w:rsidRPr="001C3C72" w:rsidRDefault="001C08DE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37330859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C2A579B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5F6FCA1F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EA9E7EB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5DDEF560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17F63A90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5C3171D7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FE9228A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197A013A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3F287EF5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0F9B6409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7595761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2ED9B764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450CFE78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1E8B215B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A8B58C7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DE7A2F" w:rsidRPr="001C3C72" w14:paraId="4B802F57" w14:textId="77777777" w:rsidTr="002E787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233D77B" w14:textId="77777777" w:rsidR="00DE7A2F" w:rsidRPr="001C3C72" w:rsidRDefault="00DE7A2F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29DE6E50" w14:textId="77777777" w:rsidR="00DE7A2F" w:rsidRPr="001C3C72" w:rsidRDefault="00DE7A2F" w:rsidP="00435E9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53ACABA" w14:textId="77777777" w:rsidR="00DE7A2F" w:rsidRPr="001C3C72" w:rsidRDefault="00DE7A2F" w:rsidP="00435E9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6EB7AE95" w14:textId="77777777" w:rsidR="0046223F" w:rsidRPr="001C3C72" w:rsidRDefault="0046223F" w:rsidP="00435E96">
      <w:pPr>
        <w:rPr>
          <w:rFonts w:cs="Arial"/>
        </w:rPr>
      </w:pPr>
    </w:p>
    <w:tbl>
      <w:tblPr>
        <w:tblStyle w:val="NMUScience2"/>
        <w:tblW w:w="0" w:type="auto"/>
        <w:tblInd w:w="10" w:type="dxa"/>
        <w:tblLook w:val="0420" w:firstRow="1" w:lastRow="0" w:firstColumn="0" w:lastColumn="0" w:noHBand="0" w:noVBand="1"/>
      </w:tblPr>
      <w:tblGrid>
        <w:gridCol w:w="2679"/>
        <w:gridCol w:w="1994"/>
        <w:gridCol w:w="2542"/>
      </w:tblGrid>
      <w:tr w:rsidR="00523E0B" w:rsidRPr="001C3C72" w14:paraId="24968C50" w14:textId="77777777" w:rsidTr="00D6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79" w:type="dxa"/>
          </w:tcPr>
          <w:p w14:paraId="0DEDC664" w14:textId="6762B857" w:rsidR="00523E0B" w:rsidRPr="001C3C72" w:rsidRDefault="00D232BE" w:rsidP="00435E96">
            <w:pPr>
              <w:rPr>
                <w:rFonts w:cs="Arial"/>
              </w:rPr>
            </w:pPr>
            <w:r w:rsidRPr="001C3C72">
              <w:rPr>
                <w:rFonts w:cs="Arial"/>
              </w:rPr>
              <w:t>Table Style 2</w:t>
            </w:r>
            <w:r w:rsidR="00B05241" w:rsidRPr="001C3C72">
              <w:rPr>
                <w:rFonts w:cs="Arial"/>
              </w:rPr>
              <w:t xml:space="preserve"> - </w:t>
            </w:r>
            <w:r w:rsidR="004F72A0">
              <w:rPr>
                <w:rFonts w:cs="Arial"/>
              </w:rPr>
              <w:t>Science</w:t>
            </w:r>
          </w:p>
        </w:tc>
        <w:tc>
          <w:tcPr>
            <w:tcW w:w="1994" w:type="dxa"/>
          </w:tcPr>
          <w:p w14:paraId="75E0B3E8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2542" w:type="dxa"/>
          </w:tcPr>
          <w:p w14:paraId="4862B35B" w14:textId="77777777" w:rsidR="00523E0B" w:rsidRPr="001C3C72" w:rsidRDefault="00523E0B" w:rsidP="00435E96">
            <w:pPr>
              <w:rPr>
                <w:rFonts w:cs="Arial"/>
              </w:rPr>
            </w:pPr>
          </w:p>
        </w:tc>
      </w:tr>
      <w:tr w:rsidR="00523E0B" w:rsidRPr="001C3C72" w14:paraId="7236415C" w14:textId="77777777" w:rsidTr="00D6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79" w:type="dxa"/>
          </w:tcPr>
          <w:p w14:paraId="3E919D9F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1994" w:type="dxa"/>
          </w:tcPr>
          <w:p w14:paraId="7358BE51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2542" w:type="dxa"/>
          </w:tcPr>
          <w:p w14:paraId="2E8A164C" w14:textId="77777777" w:rsidR="00523E0B" w:rsidRPr="001C3C72" w:rsidRDefault="00523E0B" w:rsidP="00435E96">
            <w:pPr>
              <w:rPr>
                <w:rFonts w:cs="Arial"/>
              </w:rPr>
            </w:pPr>
          </w:p>
        </w:tc>
      </w:tr>
      <w:tr w:rsidR="00523E0B" w:rsidRPr="001C3C72" w14:paraId="5D8E5075" w14:textId="77777777" w:rsidTr="00D65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79" w:type="dxa"/>
          </w:tcPr>
          <w:p w14:paraId="1190999A" w14:textId="08EB55A4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1994" w:type="dxa"/>
          </w:tcPr>
          <w:p w14:paraId="73616ACE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2542" w:type="dxa"/>
          </w:tcPr>
          <w:p w14:paraId="7B4B5413" w14:textId="77777777" w:rsidR="00523E0B" w:rsidRPr="001C3C72" w:rsidRDefault="00523E0B" w:rsidP="00435E96">
            <w:pPr>
              <w:rPr>
                <w:rFonts w:cs="Arial"/>
              </w:rPr>
            </w:pPr>
          </w:p>
        </w:tc>
      </w:tr>
    </w:tbl>
    <w:p w14:paraId="5B728351" w14:textId="77777777" w:rsidR="00DE7A2F" w:rsidRPr="001C3C72" w:rsidRDefault="00DE7A2F" w:rsidP="00435E96">
      <w:pPr>
        <w:rPr>
          <w:rFonts w:cs="Arial"/>
        </w:rPr>
      </w:pPr>
    </w:p>
    <w:tbl>
      <w:tblPr>
        <w:tblStyle w:val="NMUScience3"/>
        <w:tblW w:w="0" w:type="auto"/>
        <w:tblLook w:val="04A0" w:firstRow="1" w:lastRow="0" w:firstColumn="1" w:lastColumn="0" w:noHBand="0" w:noVBand="1"/>
      </w:tblPr>
      <w:tblGrid>
        <w:gridCol w:w="2999"/>
        <w:gridCol w:w="2998"/>
        <w:gridCol w:w="2999"/>
      </w:tblGrid>
      <w:tr w:rsidR="005050A3" w:rsidRPr="001C3C72" w14:paraId="0D2FA7EE" w14:textId="77777777" w:rsidTr="002E7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8004311" w14:textId="34CFFA93" w:rsidR="005050A3" w:rsidRPr="001C3C72" w:rsidRDefault="005050A3" w:rsidP="005050A3">
            <w:pPr>
              <w:rPr>
                <w:rFonts w:cs="Arial"/>
              </w:rPr>
            </w:pPr>
            <w:r w:rsidRPr="001C3C72">
              <w:rPr>
                <w:rFonts w:cs="Arial"/>
              </w:rPr>
              <w:t xml:space="preserve">Table Style </w:t>
            </w:r>
            <w:r w:rsidR="002E787E" w:rsidRPr="001C3C72">
              <w:rPr>
                <w:rFonts w:cs="Arial"/>
              </w:rPr>
              <w:t>3</w:t>
            </w:r>
            <w:r w:rsidR="004B41CD" w:rsidRPr="001C3C72">
              <w:rPr>
                <w:rFonts w:cs="Arial"/>
              </w:rPr>
              <w:t xml:space="preserve"> - </w:t>
            </w:r>
            <w:r w:rsidR="004F72A0">
              <w:rPr>
                <w:rFonts w:cs="Arial"/>
              </w:rPr>
              <w:t>Science</w:t>
            </w:r>
          </w:p>
        </w:tc>
        <w:tc>
          <w:tcPr>
            <w:tcW w:w="2998" w:type="dxa"/>
          </w:tcPr>
          <w:p w14:paraId="6D19D3CA" w14:textId="77777777" w:rsidR="005050A3" w:rsidRPr="001C3C72" w:rsidRDefault="005050A3" w:rsidP="005050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12DEECD0" w14:textId="77777777" w:rsidR="005050A3" w:rsidRPr="001C3C72" w:rsidRDefault="005050A3" w:rsidP="005050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55E67B33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84A0A0F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4B70CEEB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41BEF5BF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27165DD9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06113311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5CE0B6FD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3D9015F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2C003E46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01B1A7C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4AD3D9EB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C5BE22A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24A1A00D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061D52E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643BFFB4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CCD8CDB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3A22AB5F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785DB2D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15363FFE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D41A34D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7DB84F0E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F1532A7" w14:textId="77777777" w:rsidR="005050A3" w:rsidRPr="001C3C72" w:rsidRDefault="005050A3" w:rsidP="005050A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B451406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341DFE7A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  <w:tr w:rsidR="00885123" w:rsidRPr="001C3C72" w14:paraId="738970C4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55BA56F" w14:textId="77777777" w:rsidR="00885123" w:rsidRPr="001C3C72" w:rsidRDefault="00885123" w:rsidP="005050A3">
            <w:pPr>
              <w:rPr>
                <w:rFonts w:cs="Arial"/>
                <w:b w:val="0"/>
                <w:bCs w:val="0"/>
              </w:rPr>
            </w:pPr>
          </w:p>
        </w:tc>
        <w:tc>
          <w:tcPr>
            <w:tcW w:w="2998" w:type="dxa"/>
          </w:tcPr>
          <w:p w14:paraId="57E67960" w14:textId="77777777" w:rsidR="00885123" w:rsidRPr="001C3C72" w:rsidRDefault="0088512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3FCB4100" w14:textId="77777777" w:rsidR="00885123" w:rsidRPr="001C3C72" w:rsidRDefault="0088512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</w:tbl>
    <w:p w14:paraId="52530678" w14:textId="77777777" w:rsidR="00885123" w:rsidRDefault="00885123" w:rsidP="00435E96">
      <w:pPr>
        <w:rPr>
          <w:rFonts w:cs="Arial"/>
        </w:rPr>
      </w:pPr>
    </w:p>
    <w:p w14:paraId="4AF91527" w14:textId="77777777" w:rsidR="001C3C72" w:rsidRDefault="001C3C72" w:rsidP="00435E96">
      <w:pPr>
        <w:rPr>
          <w:rFonts w:cs="Arial"/>
        </w:rPr>
      </w:pPr>
    </w:p>
    <w:p w14:paraId="26392FAC" w14:textId="77777777" w:rsidR="001C3C72" w:rsidRPr="001C3C72" w:rsidRDefault="001C3C72" w:rsidP="00435E96">
      <w:pPr>
        <w:rPr>
          <w:rFonts w:cs="Arial"/>
        </w:rPr>
      </w:pPr>
    </w:p>
    <w:p w14:paraId="7DDAEEB0" w14:textId="77777777" w:rsidR="003D07FF" w:rsidRPr="001C3C72" w:rsidRDefault="003D07FF" w:rsidP="00435E96">
      <w:pPr>
        <w:rPr>
          <w:rFonts w:cs="Arial"/>
        </w:rPr>
      </w:pPr>
    </w:p>
    <w:p w14:paraId="53B1269E" w14:textId="77777777" w:rsidR="003D07FF" w:rsidRPr="001C3C72" w:rsidRDefault="003D07FF" w:rsidP="00435E96">
      <w:pPr>
        <w:rPr>
          <w:rFonts w:cs="Arial"/>
        </w:rPr>
      </w:pPr>
    </w:p>
    <w:tbl>
      <w:tblPr>
        <w:tblStyle w:val="NMUBlue1"/>
        <w:tblW w:w="0" w:type="auto"/>
        <w:tblLook w:val="04E0" w:firstRow="1" w:lastRow="1" w:firstColumn="1" w:lastColumn="0" w:noHBand="0" w:noVBand="1"/>
      </w:tblPr>
      <w:tblGrid>
        <w:gridCol w:w="2999"/>
        <w:gridCol w:w="2998"/>
        <w:gridCol w:w="2999"/>
      </w:tblGrid>
      <w:tr w:rsidR="00885123" w:rsidRPr="001C3C72" w14:paraId="13B10681" w14:textId="77777777" w:rsidTr="00B0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62C0FDF" w14:textId="08BEE288" w:rsidR="00885123" w:rsidRPr="001C3C72" w:rsidRDefault="00885123" w:rsidP="00885123">
            <w:pPr>
              <w:rPr>
                <w:rFonts w:cs="Arial"/>
              </w:rPr>
            </w:pPr>
            <w:r w:rsidRPr="001C3C72">
              <w:rPr>
                <w:rFonts w:cs="Arial"/>
              </w:rPr>
              <w:lastRenderedPageBreak/>
              <w:t xml:space="preserve">Table Style </w:t>
            </w:r>
            <w:r w:rsidR="00DC07B3">
              <w:rPr>
                <w:rFonts w:cs="Arial"/>
              </w:rPr>
              <w:t>1</w:t>
            </w:r>
            <w:r w:rsidR="00B05241" w:rsidRPr="001C3C72">
              <w:rPr>
                <w:rFonts w:cs="Arial"/>
              </w:rPr>
              <w:t xml:space="preserve"> - Blue</w:t>
            </w:r>
          </w:p>
        </w:tc>
        <w:tc>
          <w:tcPr>
            <w:tcW w:w="2998" w:type="dxa"/>
          </w:tcPr>
          <w:p w14:paraId="7369B586" w14:textId="77777777" w:rsidR="00885123" w:rsidRPr="001C3C72" w:rsidRDefault="00885123" w:rsidP="0088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965DBE1" w14:textId="77777777" w:rsidR="00885123" w:rsidRPr="001C3C72" w:rsidRDefault="00885123" w:rsidP="0088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31E6AF1E" w14:textId="77777777" w:rsidTr="00B0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09534C72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5BA87320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85577ED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651B9FBA" w14:textId="77777777" w:rsidTr="00B052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9D8DA93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0F4640F3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15367462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10612A3F" w14:textId="77777777" w:rsidTr="00B0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FCB9163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6F95759A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3CD91DA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071B288B" w14:textId="77777777" w:rsidTr="00B052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A9E6263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29317650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994A8C3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1C2CBC18" w14:textId="77777777" w:rsidTr="00B0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37EF1EF5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6B837B43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2E1CA683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3EDD23B1" w14:textId="77777777" w:rsidTr="00B0524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B38A9A6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7D149B4" w14:textId="77777777" w:rsidR="00885123" w:rsidRPr="001C3C72" w:rsidRDefault="00885123" w:rsidP="00885123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430556BB" w14:textId="77777777" w:rsidR="00885123" w:rsidRPr="001C3C72" w:rsidRDefault="00885123" w:rsidP="00885123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2A9AD741" w14:textId="77777777" w:rsidR="00885123" w:rsidRPr="001C3C72" w:rsidRDefault="00885123" w:rsidP="00435E96">
      <w:pPr>
        <w:rPr>
          <w:rFonts w:cs="Arial"/>
        </w:rPr>
      </w:pPr>
    </w:p>
    <w:tbl>
      <w:tblPr>
        <w:tblStyle w:val="NMUBlue2"/>
        <w:tblW w:w="0" w:type="auto"/>
        <w:tblLook w:val="0420" w:firstRow="1" w:lastRow="0" w:firstColumn="0" w:lastColumn="0" w:noHBand="0" w:noVBand="1"/>
      </w:tblPr>
      <w:tblGrid>
        <w:gridCol w:w="2999"/>
        <w:gridCol w:w="2998"/>
        <w:gridCol w:w="2999"/>
      </w:tblGrid>
      <w:tr w:rsidR="00B05241" w:rsidRPr="001C3C72" w14:paraId="48AEB058" w14:textId="77777777" w:rsidTr="004B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9" w:type="dxa"/>
          </w:tcPr>
          <w:p w14:paraId="60A54C55" w14:textId="49AD7136" w:rsidR="00B05241" w:rsidRPr="001C3C72" w:rsidRDefault="00B05241" w:rsidP="00EB1BD1">
            <w:pPr>
              <w:rPr>
                <w:rFonts w:cs="Arial"/>
              </w:rPr>
            </w:pPr>
            <w:r w:rsidRPr="001C3C72">
              <w:rPr>
                <w:rFonts w:cs="Arial"/>
              </w:rPr>
              <w:t xml:space="preserve">Table Style </w:t>
            </w:r>
            <w:r w:rsidR="00DC07B3">
              <w:rPr>
                <w:rFonts w:cs="Arial"/>
              </w:rPr>
              <w:t>2</w:t>
            </w:r>
            <w:r w:rsidR="004B41CD" w:rsidRPr="001C3C72">
              <w:rPr>
                <w:rFonts w:cs="Arial"/>
              </w:rPr>
              <w:t xml:space="preserve"> - Blue</w:t>
            </w:r>
          </w:p>
        </w:tc>
        <w:tc>
          <w:tcPr>
            <w:tcW w:w="2998" w:type="dxa"/>
          </w:tcPr>
          <w:p w14:paraId="406E3783" w14:textId="77777777" w:rsidR="00B05241" w:rsidRPr="001C3C72" w:rsidRDefault="00B05241" w:rsidP="00EB1BD1">
            <w:pPr>
              <w:rPr>
                <w:rFonts w:cs="Arial"/>
              </w:rPr>
            </w:pPr>
          </w:p>
        </w:tc>
        <w:tc>
          <w:tcPr>
            <w:tcW w:w="2999" w:type="dxa"/>
          </w:tcPr>
          <w:p w14:paraId="5F54863D" w14:textId="77777777" w:rsidR="00B05241" w:rsidRPr="001C3C72" w:rsidRDefault="00B05241" w:rsidP="00EB1BD1">
            <w:pPr>
              <w:rPr>
                <w:rFonts w:cs="Arial"/>
              </w:rPr>
            </w:pPr>
          </w:p>
        </w:tc>
      </w:tr>
      <w:tr w:rsidR="00B05241" w:rsidRPr="001C3C72" w14:paraId="3E9665F8" w14:textId="77777777" w:rsidTr="004B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99" w:type="dxa"/>
          </w:tcPr>
          <w:p w14:paraId="70B0062B" w14:textId="77777777" w:rsidR="00B05241" w:rsidRPr="001C3C72" w:rsidRDefault="00B05241" w:rsidP="00EB1BD1">
            <w:pPr>
              <w:rPr>
                <w:rFonts w:cs="Arial"/>
                <w:b/>
                <w:bCs/>
                <w:color w:val="000000" w:themeColor="text1"/>
              </w:rPr>
            </w:pPr>
          </w:p>
        </w:tc>
        <w:tc>
          <w:tcPr>
            <w:tcW w:w="2998" w:type="dxa"/>
          </w:tcPr>
          <w:p w14:paraId="2BE99689" w14:textId="77777777" w:rsidR="00B05241" w:rsidRPr="001C3C72" w:rsidRDefault="00B05241" w:rsidP="00EB1BD1">
            <w:pPr>
              <w:rPr>
                <w:rFonts w:cs="Arial"/>
              </w:rPr>
            </w:pPr>
          </w:p>
        </w:tc>
        <w:tc>
          <w:tcPr>
            <w:tcW w:w="2999" w:type="dxa"/>
          </w:tcPr>
          <w:p w14:paraId="3B40C370" w14:textId="77777777" w:rsidR="00B05241" w:rsidRPr="001C3C72" w:rsidRDefault="00B05241" w:rsidP="00EB1BD1">
            <w:pPr>
              <w:rPr>
                <w:rFonts w:cs="Arial"/>
              </w:rPr>
            </w:pPr>
          </w:p>
        </w:tc>
      </w:tr>
      <w:tr w:rsidR="00B05241" w:rsidRPr="001C3C72" w14:paraId="1E7743AF" w14:textId="77777777" w:rsidTr="004B41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999" w:type="dxa"/>
          </w:tcPr>
          <w:p w14:paraId="2AD2C378" w14:textId="77777777" w:rsidR="00B05241" w:rsidRPr="001C3C72" w:rsidRDefault="00B05241" w:rsidP="00EB1BD1">
            <w:pPr>
              <w:rPr>
                <w:rFonts w:cs="Arial"/>
                <w:b/>
                <w:bCs/>
                <w:color w:val="000000" w:themeColor="text1"/>
              </w:rPr>
            </w:pPr>
          </w:p>
        </w:tc>
        <w:tc>
          <w:tcPr>
            <w:tcW w:w="2998" w:type="dxa"/>
          </w:tcPr>
          <w:p w14:paraId="72A1AD67" w14:textId="77777777" w:rsidR="00B05241" w:rsidRPr="001C3C72" w:rsidRDefault="00B05241" w:rsidP="00EB1BD1">
            <w:pPr>
              <w:rPr>
                <w:rFonts w:cs="Arial"/>
              </w:rPr>
            </w:pPr>
          </w:p>
        </w:tc>
        <w:tc>
          <w:tcPr>
            <w:tcW w:w="2999" w:type="dxa"/>
          </w:tcPr>
          <w:p w14:paraId="3F864E51" w14:textId="77777777" w:rsidR="00B05241" w:rsidRPr="001C3C72" w:rsidRDefault="00B05241" w:rsidP="00EB1BD1">
            <w:pPr>
              <w:rPr>
                <w:rFonts w:cs="Arial"/>
              </w:rPr>
            </w:pPr>
          </w:p>
        </w:tc>
      </w:tr>
    </w:tbl>
    <w:p w14:paraId="755953DE" w14:textId="77777777" w:rsidR="00885123" w:rsidRPr="001C3C72" w:rsidRDefault="00885123" w:rsidP="00435E96">
      <w:pPr>
        <w:rPr>
          <w:rFonts w:cs="Arial"/>
        </w:rPr>
      </w:pPr>
    </w:p>
    <w:tbl>
      <w:tblPr>
        <w:tblStyle w:val="NMUBlue3"/>
        <w:tblW w:w="0" w:type="auto"/>
        <w:tblLook w:val="04A0" w:firstRow="1" w:lastRow="0" w:firstColumn="1" w:lastColumn="0" w:noHBand="0" w:noVBand="1"/>
      </w:tblPr>
      <w:tblGrid>
        <w:gridCol w:w="2999"/>
        <w:gridCol w:w="2998"/>
        <w:gridCol w:w="2999"/>
      </w:tblGrid>
      <w:tr w:rsidR="009466F1" w:rsidRPr="001C3C72" w14:paraId="44578FD7" w14:textId="77777777" w:rsidTr="0032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1A7BBBA" w14:textId="41938641" w:rsidR="009466F1" w:rsidRPr="001C3C72" w:rsidRDefault="009466F1" w:rsidP="00EB1BD1">
            <w:pPr>
              <w:rPr>
                <w:rFonts w:cs="Arial"/>
              </w:rPr>
            </w:pPr>
            <w:r w:rsidRPr="001C3C72">
              <w:rPr>
                <w:rFonts w:cs="Arial"/>
              </w:rPr>
              <w:t xml:space="preserve">Table Style </w:t>
            </w:r>
            <w:r w:rsidR="00DC07B3">
              <w:rPr>
                <w:rFonts w:cs="Arial"/>
              </w:rPr>
              <w:t>3</w:t>
            </w:r>
            <w:r w:rsidRPr="001C3C72">
              <w:rPr>
                <w:rFonts w:cs="Arial"/>
              </w:rPr>
              <w:t xml:space="preserve"> - </w:t>
            </w:r>
            <w:r w:rsidR="00322CCD" w:rsidRPr="001C3C72">
              <w:rPr>
                <w:rFonts w:cs="Arial"/>
              </w:rPr>
              <w:t>Blue</w:t>
            </w:r>
          </w:p>
        </w:tc>
        <w:tc>
          <w:tcPr>
            <w:tcW w:w="2998" w:type="dxa"/>
          </w:tcPr>
          <w:p w14:paraId="3AD99DC5" w14:textId="77777777" w:rsidR="009466F1" w:rsidRPr="001C3C72" w:rsidRDefault="009466F1" w:rsidP="00EB1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4986682E" w14:textId="77777777" w:rsidR="009466F1" w:rsidRPr="001C3C72" w:rsidRDefault="009466F1" w:rsidP="00EB1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28F71470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E3610DB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2B319506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282EDD93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3207ECF0" w14:textId="77777777" w:rsidTr="00322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9D7E3D5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5A4C1F5F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55C53CF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3D1B2E11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5198AA0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6FE81B5A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66E3605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2F85A7A0" w14:textId="77777777" w:rsidTr="00322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6C30A41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136D55C7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48077ED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56139EF5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357C6783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009BE3E3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77822007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6BDEF32A" w14:textId="77777777" w:rsidTr="00322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49C61078" w14:textId="77777777" w:rsidR="009466F1" w:rsidRPr="001C3C72" w:rsidRDefault="009466F1" w:rsidP="00EB1BD1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E72A1E9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1EBA4B14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  <w:tr w:rsidR="009466F1" w:rsidRPr="001C3C72" w14:paraId="379182B8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323753C" w14:textId="77777777" w:rsidR="009466F1" w:rsidRPr="001C3C72" w:rsidRDefault="009466F1" w:rsidP="00EB1BD1">
            <w:pPr>
              <w:rPr>
                <w:rFonts w:cs="Arial"/>
                <w:b w:val="0"/>
                <w:bCs w:val="0"/>
              </w:rPr>
            </w:pPr>
          </w:p>
        </w:tc>
        <w:tc>
          <w:tcPr>
            <w:tcW w:w="2998" w:type="dxa"/>
          </w:tcPr>
          <w:p w14:paraId="62557D0D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04AB380A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</w:tbl>
    <w:p w14:paraId="4ABAFB12" w14:textId="77777777" w:rsidR="009466F1" w:rsidRPr="001C3C72" w:rsidRDefault="009466F1" w:rsidP="00435E96">
      <w:pPr>
        <w:rPr>
          <w:rFonts w:cs="Arial"/>
        </w:rPr>
      </w:pPr>
    </w:p>
    <w:p w14:paraId="5D16CA9E" w14:textId="77777777" w:rsidR="00D65128" w:rsidRPr="001C3C72" w:rsidRDefault="00D65128" w:rsidP="00435E96">
      <w:pPr>
        <w:rPr>
          <w:rFonts w:cs="Arial"/>
        </w:rPr>
      </w:pPr>
    </w:p>
    <w:p w14:paraId="7D2C2581" w14:textId="77777777" w:rsidR="009466F1" w:rsidRPr="001C3C72" w:rsidRDefault="009466F1" w:rsidP="00435E96">
      <w:pPr>
        <w:rPr>
          <w:rFonts w:cs="Arial"/>
        </w:rPr>
      </w:pPr>
    </w:p>
    <w:p w14:paraId="0BFD10B8" w14:textId="77777777" w:rsidR="00885123" w:rsidRPr="001C3C72" w:rsidRDefault="00885123" w:rsidP="00435E96">
      <w:pPr>
        <w:rPr>
          <w:rFonts w:cs="Arial"/>
        </w:rPr>
        <w:sectPr w:rsidR="00885123" w:rsidRPr="001C3C72" w:rsidSect="000A49F4">
          <w:headerReference w:type="default" r:id="rId10"/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sdt>
      <w:sdtPr>
        <w:rPr>
          <w:rFonts w:cs="Arial"/>
          <w:color w:val="FFFFFF" w:themeColor="background1"/>
          <w:sz w:val="32"/>
          <w:szCs w:val="32"/>
        </w:rPr>
        <w:id w:val="1739125368"/>
        <w:lock w:val="contentLocked"/>
        <w:placeholder>
          <w:docPart w:val="DefaultPlaceholder_-1854013440"/>
        </w:placeholder>
        <w:group/>
      </w:sdtPr>
      <w:sdtEndPr>
        <w:rPr>
          <w:rFonts w:cstheme="minorBidi"/>
          <w:color w:val="auto"/>
          <w:sz w:val="22"/>
          <w:szCs w:val="22"/>
        </w:rPr>
      </w:sdtEndPr>
      <w:sdtContent>
        <w:p w14:paraId="674356C2" w14:textId="7C99D02E" w:rsidR="005C5BBB" w:rsidRPr="001C3C72" w:rsidRDefault="00F02AB0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  <w:r w:rsidRPr="001C3C72">
            <w:rPr>
              <w:rFonts w:cs="Arial"/>
              <w:noProof/>
              <w:color w:val="FFFFFF" w:themeColor="background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87FBD96" wp14:editId="2C208B10">
                    <wp:simplePos x="0" y="0"/>
                    <wp:positionH relativeFrom="page">
                      <wp:posOffset>9939</wp:posOffset>
                    </wp:positionH>
                    <wp:positionV relativeFrom="page">
                      <wp:align>top</wp:align>
                    </wp:positionV>
                    <wp:extent cx="7552690" cy="10692020"/>
                    <wp:effectExtent l="0" t="0" r="0" b="0"/>
                    <wp:wrapNone/>
                    <wp:docPr id="638863832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2690" cy="10692020"/>
                            </a:xfrm>
                            <a:prstGeom prst="rect">
                              <a:avLst/>
                            </a:prstGeom>
                            <a:solidFill>
                              <a:srgbClr val="18324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9127CC" id="Rectangle 5" o:spid="_x0000_s1026" style="position:absolute;margin-left:.8pt;margin-top:0;width:594.7pt;height:841.9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" fillcolor="#18324b" stroked="f" strokeweight="1pt">
                    <w10:wrap anchorx="page" anchory="page"/>
                  </v:rect>
                </w:pict>
              </mc:Fallback>
            </mc:AlternateContent>
          </w:r>
        </w:p>
        <w:p w14:paraId="2A2AAF65" w14:textId="4CDBDB46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4B78856E" w14:textId="7B52C570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48DADA45" w14:textId="5EC3CB87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51830471" w14:textId="0C841AB3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18F84C2E" w14:textId="77777777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7B7B2875" w14:textId="1964C636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32F500BF" w14:textId="097C8133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001B4A0E" w14:textId="246EB108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1191EABB" w14:textId="3B954B31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23315478" w14:textId="1AF86751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3EA5ABEA" w14:textId="5257BAF5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2250A794" w14:textId="04DF3AE8" w:rsidR="00F925D4" w:rsidRPr="001C3C72" w:rsidRDefault="00F72BC1" w:rsidP="005C5BBB">
          <w:pPr>
            <w:spacing w:after="120" w:line="240" w:lineRule="auto"/>
            <w:jc w:val="center"/>
            <w:rPr>
              <w:rFonts w:cs="Arial"/>
              <w:b/>
              <w:bCs/>
              <w:color w:val="FFFFFF" w:themeColor="background1"/>
              <w:sz w:val="32"/>
              <w:szCs w:val="32"/>
            </w:rPr>
          </w:pPr>
          <w:r w:rsidRPr="001C3C72">
            <w:rPr>
              <w:rFonts w:cs="Arial"/>
              <w:b/>
              <w:bCs/>
              <w:color w:val="FFFFFF" w:themeColor="background1"/>
              <w:sz w:val="32"/>
              <w:szCs w:val="32"/>
            </w:rPr>
            <w:t>Change the World</w:t>
          </w:r>
        </w:p>
        <w:p w14:paraId="4FFC429D" w14:textId="0845E61E" w:rsidR="00F72BC1" w:rsidRPr="001C3C72" w:rsidRDefault="00040986" w:rsidP="00DA7716">
          <w:pPr>
            <w:spacing w:after="0"/>
            <w:jc w:val="center"/>
            <w:rPr>
              <w:rFonts w:cs="Arial"/>
              <w:color w:val="FFCC00"/>
              <w:sz w:val="24"/>
              <w:szCs w:val="24"/>
            </w:rPr>
          </w:pPr>
          <w:r w:rsidRPr="001C3C72">
            <w:rPr>
              <w:rFonts w:cs="Arial"/>
              <w:b/>
              <w:noProof/>
              <w:color w:val="FFCC00"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BEFA7B8" wp14:editId="372457B7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5234618</wp:posOffset>
                    </wp:positionV>
                    <wp:extent cx="7569835" cy="372197"/>
                    <wp:effectExtent l="0" t="0" r="0" b="8890"/>
                    <wp:wrapNone/>
                    <wp:docPr id="108708526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9835" cy="372197"/>
                            </a:xfrm>
                            <a:prstGeom prst="rect">
                              <a:avLst/>
                            </a:prstGeom>
                            <a:solidFill>
                              <a:srgbClr val="006B34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DB3464" id="Rectangle 1" o:spid="_x0000_s1026" style="position:absolute;margin-left:0;margin-top:412.15pt;width:596.05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uS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" fillcolor="#006b34" stroked="f" strokeweight="1pt">
                    <w10:wrap anchorx="page"/>
                  </v:rect>
                </w:pict>
              </mc:Fallback>
            </mc:AlternateContent>
          </w:r>
          <w:hyperlink r:id="rId13" w:history="1">
            <w:r w:rsidR="00F72BC1" w:rsidRPr="001C3C72">
              <w:rPr>
                <w:rStyle w:val="Hyperlink"/>
                <w:rFonts w:cs="Arial"/>
                <w:color w:val="FFCC00"/>
                <w:sz w:val="28"/>
                <w:szCs w:val="28"/>
                <w:u w:val="none"/>
                <w:lang w:val="en-ZA"/>
              </w:rPr>
              <w:t>mandela.ac.za</w:t>
            </w:r>
          </w:hyperlink>
        </w:p>
      </w:sdtContent>
    </w:sdt>
    <w:sectPr w:rsidR="00F72BC1" w:rsidRPr="001C3C72" w:rsidSect="000A49F4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CEFE" w14:textId="77777777" w:rsidR="00796CC8" w:rsidRDefault="00796CC8" w:rsidP="00310CF6">
      <w:pPr>
        <w:spacing w:after="0" w:line="240" w:lineRule="auto"/>
      </w:pPr>
      <w:r>
        <w:separator/>
      </w:r>
    </w:p>
  </w:endnote>
  <w:endnote w:type="continuationSeparator" w:id="0">
    <w:p w14:paraId="7E19F8A2" w14:textId="77777777" w:rsidR="00796CC8" w:rsidRDefault="00796CC8" w:rsidP="0031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479D296-3D8A-43C4-AAF4-FF414EC3D2E8}"/>
    <w:embedBold r:id="rId2" w:fontKey="{F206BA5A-CFA5-4AA5-B80B-844302472B7C}"/>
    <w:embedItalic r:id="rId3" w:fontKey="{4E51EAD2-12B6-45F8-B5C8-57AAB7ECD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0F6687C-8D60-4C2E-B402-2F0711DCE4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94A1" w14:textId="71562959" w:rsidR="000A49F4" w:rsidRDefault="00A774AC">
    <w:pPr>
      <w:pStyle w:val="Footer"/>
    </w:pPr>
    <w:r>
      <w:rPr>
        <w:rFonts w:ascii="Avenir Black" w:hAnsi="Avenir Black"/>
        <w:b/>
        <w:noProof/>
        <w:sz w:val="24"/>
        <w:szCs w:val="24"/>
        <w:lang w:val="en-US"/>
      </w:rPr>
      <w:drawing>
        <wp:anchor distT="0" distB="0" distL="114300" distR="114300" simplePos="0" relativeHeight="251662336" behindDoc="0" locked="0" layoutInCell="1" allowOverlap="1" wp14:anchorId="62DEB28C" wp14:editId="0AF6F03A">
          <wp:simplePos x="0" y="0"/>
          <wp:positionH relativeFrom="column">
            <wp:posOffset>-656590</wp:posOffset>
          </wp:positionH>
          <wp:positionV relativeFrom="paragraph">
            <wp:posOffset>403860</wp:posOffset>
          </wp:positionV>
          <wp:extent cx="1984375" cy="92075"/>
          <wp:effectExtent l="0" t="0" r="0" b="3175"/>
          <wp:wrapNone/>
          <wp:docPr id="1712178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954735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4375" cy="9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B2C011" wp14:editId="117D2F2D">
              <wp:simplePos x="0" y="0"/>
              <wp:positionH relativeFrom="column">
                <wp:posOffset>5365750</wp:posOffset>
              </wp:positionH>
              <wp:positionV relativeFrom="paragraph">
                <wp:posOffset>305435</wp:posOffset>
              </wp:positionV>
              <wp:extent cx="990600" cy="279400"/>
              <wp:effectExtent l="0" t="0" r="0" b="6350"/>
              <wp:wrapNone/>
              <wp:docPr id="4940231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279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686E3" w14:textId="600159EF" w:rsidR="00EF75C2" w:rsidRPr="00395310" w:rsidRDefault="00EF75C2" w:rsidP="00395310">
                          <w:pPr>
                            <w:jc w:val="right"/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</w:pP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begin"/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instrText xml:space="preserve"> PAGE   \* MERGEFORMAT </w:instrText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separate"/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t>1</w:t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2C0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22.5pt;margin-top:24.05pt;width:78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" filled="f" stroked="f" strokeweight=".5pt">
              <v:textbox>
                <w:txbxContent>
                  <w:p w14:paraId="61E686E3" w14:textId="600159EF" w:rsidR="00EF75C2" w:rsidRPr="00395310" w:rsidRDefault="00EF75C2" w:rsidP="00395310">
                    <w:pPr>
                      <w:jc w:val="right"/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</w:pP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begin"/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instrText xml:space="preserve"> PAGE   \* MERGEFORMAT </w:instrText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separate"/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t>1</w:t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AC4248" wp14:editId="22B615BB">
              <wp:simplePos x="0" y="0"/>
              <wp:positionH relativeFrom="page">
                <wp:align>left</wp:align>
              </wp:positionH>
              <wp:positionV relativeFrom="paragraph">
                <wp:posOffset>273685</wp:posOffset>
              </wp:positionV>
              <wp:extent cx="7569835" cy="361950"/>
              <wp:effectExtent l="0" t="0" r="0" b="0"/>
              <wp:wrapNone/>
              <wp:docPr id="195675575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835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50C12A" id="Rectangle 1" o:spid="_x0000_s1026" style="position:absolute;margin-left:0;margin-top:21.55pt;width:596.05pt;height:28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" fillcolor="#18324b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98EB" w14:textId="68A9165E" w:rsidR="005C5BBB" w:rsidRDefault="005C5BBB">
    <w:pPr>
      <w:pStyle w:val="Footer"/>
    </w:pPr>
    <w:r w:rsidRPr="00F72BC1">
      <w:rPr>
        <w:rFonts w:ascii="Avenir Heavy" w:hAnsi="Avenir Heavy"/>
        <w:noProof/>
        <w:color w:val="FFFFFF" w:themeColor="background1"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CC160A" wp14:editId="39459864">
              <wp:simplePos x="0" y="0"/>
              <wp:positionH relativeFrom="page">
                <wp:align>right</wp:align>
              </wp:positionH>
              <wp:positionV relativeFrom="paragraph">
                <wp:posOffset>273685</wp:posOffset>
              </wp:positionV>
              <wp:extent cx="7552267" cy="361950"/>
              <wp:effectExtent l="0" t="0" r="0" b="0"/>
              <wp:wrapNone/>
              <wp:docPr id="43658021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267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0DB1B7" id="Rectangle 1" o:spid="_x0000_s1026" style="position:absolute;margin-left:543.45pt;margin-top:21.55pt;width:594.65pt;height:28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" fillcolor="#18324b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1733" w14:textId="77777777" w:rsidR="00796CC8" w:rsidRDefault="00796CC8" w:rsidP="00310CF6">
      <w:pPr>
        <w:spacing w:after="0" w:line="240" w:lineRule="auto"/>
      </w:pPr>
      <w:r>
        <w:separator/>
      </w:r>
    </w:p>
  </w:footnote>
  <w:footnote w:type="continuationSeparator" w:id="0">
    <w:p w14:paraId="1185F4B2" w14:textId="77777777" w:rsidR="00796CC8" w:rsidRDefault="00796CC8" w:rsidP="0031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2335" w14:textId="3AF4A2E8" w:rsidR="000A49F4" w:rsidRDefault="000A49F4">
    <w:pPr>
      <w:pStyle w:val="Header"/>
    </w:pPr>
    <w:r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A6982" wp14:editId="5D2D1615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569983" cy="104775"/>
              <wp:effectExtent l="0" t="0" r="0" b="9525"/>
              <wp:wrapNone/>
              <wp:docPr id="1333496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983" cy="104775"/>
                      </a:xfrm>
                      <a:prstGeom prst="rect">
                        <a:avLst/>
                      </a:prstGeom>
                      <a:solidFill>
                        <a:srgbClr val="006B3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907107" id="Rectangle 1" o:spid="_x0000_s1026" style="position:absolute;margin-left:0;margin-top:-35.3pt;width:596.05pt;height:8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2f0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" fillcolor="#006b34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15776"/>
    <w:multiLevelType w:val="hybridMultilevel"/>
    <w:tmpl w:val="270C777E"/>
    <w:lvl w:ilvl="0" w:tplc="C63A1C5C">
      <w:start w:val="1"/>
      <w:numFmt w:val="bullet"/>
      <w:pStyle w:val="Bullet-poin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62967"/>
    <w:multiLevelType w:val="hybridMultilevel"/>
    <w:tmpl w:val="2BAAA59E"/>
    <w:lvl w:ilvl="0" w:tplc="570853B4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77490">
    <w:abstractNumId w:val="0"/>
  </w:num>
  <w:num w:numId="2" w16cid:durableId="146808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2E"/>
    <w:rsid w:val="00000AB0"/>
    <w:rsid w:val="000063C4"/>
    <w:rsid w:val="000375EE"/>
    <w:rsid w:val="00040986"/>
    <w:rsid w:val="00040AF0"/>
    <w:rsid w:val="000426A0"/>
    <w:rsid w:val="0005158F"/>
    <w:rsid w:val="00075C7F"/>
    <w:rsid w:val="000A49F4"/>
    <w:rsid w:val="000B55AA"/>
    <w:rsid w:val="000C672A"/>
    <w:rsid w:val="000D25E1"/>
    <w:rsid w:val="000D2ADB"/>
    <w:rsid w:val="0010277A"/>
    <w:rsid w:val="00102E10"/>
    <w:rsid w:val="00104C8C"/>
    <w:rsid w:val="00107EED"/>
    <w:rsid w:val="00124C45"/>
    <w:rsid w:val="0014076F"/>
    <w:rsid w:val="001505B9"/>
    <w:rsid w:val="001539B6"/>
    <w:rsid w:val="001616A4"/>
    <w:rsid w:val="00170482"/>
    <w:rsid w:val="00171593"/>
    <w:rsid w:val="00172167"/>
    <w:rsid w:val="00196042"/>
    <w:rsid w:val="001A2DFB"/>
    <w:rsid w:val="001A4AF7"/>
    <w:rsid w:val="001C08DE"/>
    <w:rsid w:val="001C3C72"/>
    <w:rsid w:val="001D7BAC"/>
    <w:rsid w:val="001F432F"/>
    <w:rsid w:val="00202C4D"/>
    <w:rsid w:val="00214E36"/>
    <w:rsid w:val="0022415C"/>
    <w:rsid w:val="00234DD4"/>
    <w:rsid w:val="002439DF"/>
    <w:rsid w:val="00277EE9"/>
    <w:rsid w:val="002813DD"/>
    <w:rsid w:val="00297B35"/>
    <w:rsid w:val="002E787E"/>
    <w:rsid w:val="002F6380"/>
    <w:rsid w:val="00306820"/>
    <w:rsid w:val="00310CF6"/>
    <w:rsid w:val="00313D09"/>
    <w:rsid w:val="0032190C"/>
    <w:rsid w:val="00322CCD"/>
    <w:rsid w:val="00326FCF"/>
    <w:rsid w:val="003455A0"/>
    <w:rsid w:val="00360476"/>
    <w:rsid w:val="003624B4"/>
    <w:rsid w:val="003714FD"/>
    <w:rsid w:val="00384E71"/>
    <w:rsid w:val="00385408"/>
    <w:rsid w:val="00391BD9"/>
    <w:rsid w:val="00395310"/>
    <w:rsid w:val="003A6326"/>
    <w:rsid w:val="003A67C3"/>
    <w:rsid w:val="003C3EF8"/>
    <w:rsid w:val="003C4B87"/>
    <w:rsid w:val="003D07FF"/>
    <w:rsid w:val="003E0BB6"/>
    <w:rsid w:val="00434241"/>
    <w:rsid w:val="00435B88"/>
    <w:rsid w:val="00435E96"/>
    <w:rsid w:val="004467EE"/>
    <w:rsid w:val="00457A13"/>
    <w:rsid w:val="0046223F"/>
    <w:rsid w:val="00482F3D"/>
    <w:rsid w:val="00486EBA"/>
    <w:rsid w:val="00491AB7"/>
    <w:rsid w:val="00493D33"/>
    <w:rsid w:val="004978BC"/>
    <w:rsid w:val="004A3566"/>
    <w:rsid w:val="004A7EAF"/>
    <w:rsid w:val="004B41CD"/>
    <w:rsid w:val="004B4A6B"/>
    <w:rsid w:val="004B6545"/>
    <w:rsid w:val="004B65D4"/>
    <w:rsid w:val="004D2588"/>
    <w:rsid w:val="004D53A4"/>
    <w:rsid w:val="004E1872"/>
    <w:rsid w:val="004F72A0"/>
    <w:rsid w:val="005028D6"/>
    <w:rsid w:val="00503B21"/>
    <w:rsid w:val="00503EA6"/>
    <w:rsid w:val="005050A3"/>
    <w:rsid w:val="00510E2A"/>
    <w:rsid w:val="00512C25"/>
    <w:rsid w:val="00517902"/>
    <w:rsid w:val="00523029"/>
    <w:rsid w:val="00523E0B"/>
    <w:rsid w:val="00525083"/>
    <w:rsid w:val="00535D96"/>
    <w:rsid w:val="00544883"/>
    <w:rsid w:val="00547590"/>
    <w:rsid w:val="005538C0"/>
    <w:rsid w:val="0059327A"/>
    <w:rsid w:val="005A1F27"/>
    <w:rsid w:val="005A5740"/>
    <w:rsid w:val="005B2508"/>
    <w:rsid w:val="005B2933"/>
    <w:rsid w:val="005C24E2"/>
    <w:rsid w:val="005C5BBB"/>
    <w:rsid w:val="005F43FB"/>
    <w:rsid w:val="00604D7D"/>
    <w:rsid w:val="00623084"/>
    <w:rsid w:val="006619B0"/>
    <w:rsid w:val="00666E49"/>
    <w:rsid w:val="006A3C5A"/>
    <w:rsid w:val="006C1F01"/>
    <w:rsid w:val="006D3736"/>
    <w:rsid w:val="006E3F0B"/>
    <w:rsid w:val="0070192E"/>
    <w:rsid w:val="00713236"/>
    <w:rsid w:val="00715BFC"/>
    <w:rsid w:val="0071732D"/>
    <w:rsid w:val="007221D0"/>
    <w:rsid w:val="007228BD"/>
    <w:rsid w:val="00735A3A"/>
    <w:rsid w:val="00736BD4"/>
    <w:rsid w:val="00752AF4"/>
    <w:rsid w:val="00771477"/>
    <w:rsid w:val="0079246C"/>
    <w:rsid w:val="00796CC8"/>
    <w:rsid w:val="007C3647"/>
    <w:rsid w:val="007C67FE"/>
    <w:rsid w:val="007E2247"/>
    <w:rsid w:val="007F06F8"/>
    <w:rsid w:val="008133AE"/>
    <w:rsid w:val="00814821"/>
    <w:rsid w:val="00827869"/>
    <w:rsid w:val="008632C7"/>
    <w:rsid w:val="00864C04"/>
    <w:rsid w:val="008702FE"/>
    <w:rsid w:val="00885123"/>
    <w:rsid w:val="008E5EB1"/>
    <w:rsid w:val="008E7F76"/>
    <w:rsid w:val="008F2D73"/>
    <w:rsid w:val="00900DDB"/>
    <w:rsid w:val="009071E6"/>
    <w:rsid w:val="009279BF"/>
    <w:rsid w:val="009340D5"/>
    <w:rsid w:val="00946534"/>
    <w:rsid w:val="009466F1"/>
    <w:rsid w:val="009472DC"/>
    <w:rsid w:val="00962030"/>
    <w:rsid w:val="00985DDD"/>
    <w:rsid w:val="00991BEA"/>
    <w:rsid w:val="00995072"/>
    <w:rsid w:val="009A3324"/>
    <w:rsid w:val="009B7997"/>
    <w:rsid w:val="00A11642"/>
    <w:rsid w:val="00A3171D"/>
    <w:rsid w:val="00A41E72"/>
    <w:rsid w:val="00A42D0C"/>
    <w:rsid w:val="00A457E8"/>
    <w:rsid w:val="00A477E2"/>
    <w:rsid w:val="00A53DEC"/>
    <w:rsid w:val="00A774AC"/>
    <w:rsid w:val="00A872FB"/>
    <w:rsid w:val="00AA72EF"/>
    <w:rsid w:val="00AA7389"/>
    <w:rsid w:val="00AB1CD3"/>
    <w:rsid w:val="00AF3736"/>
    <w:rsid w:val="00AF5C87"/>
    <w:rsid w:val="00AF6FFD"/>
    <w:rsid w:val="00B05241"/>
    <w:rsid w:val="00B1302C"/>
    <w:rsid w:val="00B143C0"/>
    <w:rsid w:val="00B26D77"/>
    <w:rsid w:val="00B338EC"/>
    <w:rsid w:val="00B44C05"/>
    <w:rsid w:val="00B52596"/>
    <w:rsid w:val="00B7451B"/>
    <w:rsid w:val="00B80341"/>
    <w:rsid w:val="00B921C5"/>
    <w:rsid w:val="00B921D0"/>
    <w:rsid w:val="00B95F97"/>
    <w:rsid w:val="00BA2AB3"/>
    <w:rsid w:val="00BB02C2"/>
    <w:rsid w:val="00BC1444"/>
    <w:rsid w:val="00BD1623"/>
    <w:rsid w:val="00BE33E2"/>
    <w:rsid w:val="00C275A2"/>
    <w:rsid w:val="00C31979"/>
    <w:rsid w:val="00C41BC3"/>
    <w:rsid w:val="00C566E8"/>
    <w:rsid w:val="00C906FF"/>
    <w:rsid w:val="00CB1175"/>
    <w:rsid w:val="00CD739D"/>
    <w:rsid w:val="00CE1708"/>
    <w:rsid w:val="00CE4EC5"/>
    <w:rsid w:val="00CE4FB1"/>
    <w:rsid w:val="00CF730C"/>
    <w:rsid w:val="00D03C00"/>
    <w:rsid w:val="00D10928"/>
    <w:rsid w:val="00D169BE"/>
    <w:rsid w:val="00D232BE"/>
    <w:rsid w:val="00D26150"/>
    <w:rsid w:val="00D3420F"/>
    <w:rsid w:val="00D42F7E"/>
    <w:rsid w:val="00D43D97"/>
    <w:rsid w:val="00D519F8"/>
    <w:rsid w:val="00D65128"/>
    <w:rsid w:val="00D6725E"/>
    <w:rsid w:val="00DA7716"/>
    <w:rsid w:val="00DC07B3"/>
    <w:rsid w:val="00DD7E41"/>
    <w:rsid w:val="00DE7A2F"/>
    <w:rsid w:val="00E14D49"/>
    <w:rsid w:val="00E43D74"/>
    <w:rsid w:val="00E449C3"/>
    <w:rsid w:val="00E54DB0"/>
    <w:rsid w:val="00E55D38"/>
    <w:rsid w:val="00EA07B3"/>
    <w:rsid w:val="00EA21CF"/>
    <w:rsid w:val="00EE18A0"/>
    <w:rsid w:val="00EE1FDC"/>
    <w:rsid w:val="00EF0D17"/>
    <w:rsid w:val="00EF1B09"/>
    <w:rsid w:val="00EF244F"/>
    <w:rsid w:val="00EF5859"/>
    <w:rsid w:val="00EF75C2"/>
    <w:rsid w:val="00F02AB0"/>
    <w:rsid w:val="00F23FCE"/>
    <w:rsid w:val="00F33C9D"/>
    <w:rsid w:val="00F36025"/>
    <w:rsid w:val="00F53A64"/>
    <w:rsid w:val="00F6309D"/>
    <w:rsid w:val="00F70EEC"/>
    <w:rsid w:val="00F72BC1"/>
    <w:rsid w:val="00F9024F"/>
    <w:rsid w:val="00F925D4"/>
    <w:rsid w:val="00FA1328"/>
    <w:rsid w:val="00FA3FCE"/>
    <w:rsid w:val="00FA6252"/>
    <w:rsid w:val="00FC56A8"/>
    <w:rsid w:val="00FC7FAD"/>
    <w:rsid w:val="00FD1284"/>
    <w:rsid w:val="00F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89D9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Theme="minorHAnsi" w:hAnsi="Avenir Book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E43D7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2"/>
    <w:semiHidden/>
    <w:qFormat/>
    <w:rsid w:val="00EF244F"/>
    <w:pPr>
      <w:keepNext/>
      <w:keepLines/>
      <w:shd w:val="clear" w:color="auto" w:fill="18324B"/>
      <w:spacing w:before="360" w:after="80"/>
      <w:ind w:firstLine="113"/>
      <w:outlineLvl w:val="0"/>
    </w:pPr>
    <w:rPr>
      <w:rFonts w:ascii="Avenir Black" w:eastAsiaTheme="majorEastAsia" w:hAnsi="Avenir Black" w:cstheme="majorBidi"/>
      <w:caps/>
      <w:color w:val="FFFFFF" w:themeColor="background1"/>
      <w:sz w:val="30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2"/>
    <w:semiHidden/>
    <w:qFormat/>
    <w:rsid w:val="00CD739D"/>
    <w:pPr>
      <w:keepNext/>
      <w:keepLines/>
      <w:spacing w:before="160" w:after="80"/>
      <w:outlineLvl w:val="1"/>
    </w:pPr>
    <w:rPr>
      <w:rFonts w:ascii="Avenir Black" w:eastAsiaTheme="majorEastAsia" w:hAnsi="Avenir Black" w:cstheme="majorBidi"/>
      <w:color w:val="18324B"/>
      <w:sz w:val="30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3"/>
    <w:semiHidden/>
    <w:qFormat/>
    <w:rsid w:val="00985DDD"/>
    <w:pPr>
      <w:keepNext/>
      <w:keepLines/>
      <w:spacing w:before="160" w:after="80"/>
      <w:outlineLvl w:val="2"/>
    </w:pPr>
    <w:rPr>
      <w:rFonts w:ascii="Avenir Black" w:eastAsiaTheme="majorEastAsia" w:hAnsi="Avenir Black" w:cstheme="majorBidi"/>
      <w:color w:val="18324B"/>
      <w:sz w:val="24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3"/>
    <w:semiHidden/>
    <w:qFormat/>
    <w:rsid w:val="00666E49"/>
    <w:pPr>
      <w:keepNext/>
      <w:keepLines/>
      <w:spacing w:before="80" w:after="40"/>
      <w:outlineLvl w:val="3"/>
    </w:pPr>
    <w:rPr>
      <w:rFonts w:ascii="Avenir Black" w:eastAsiaTheme="majorEastAsia" w:hAnsi="Avenir Black" w:cstheme="majorBidi"/>
      <w:iCs/>
      <w:color w:val="6C284F"/>
      <w:sz w:val="24"/>
      <w:lang w:val="en-US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1A2DFB"/>
    <w:pPr>
      <w:keepNext/>
      <w:keepLines/>
      <w:spacing w:before="80" w:after="40"/>
      <w:ind w:left="170"/>
      <w:outlineLvl w:val="4"/>
    </w:pPr>
    <w:rPr>
      <w:rFonts w:ascii="Avenir Heavy" w:eastAsiaTheme="majorEastAsia" w:hAnsi="Avenir Heavy" w:cstheme="majorBidi"/>
      <w:b/>
      <w:color w:val="18324B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70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70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0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0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semiHidden/>
    <w:rsid w:val="00503EA6"/>
    <w:rPr>
      <w:rFonts w:ascii="Avenir Black" w:eastAsiaTheme="majorEastAsia" w:hAnsi="Avenir Black" w:cstheme="majorBidi"/>
      <w:caps/>
      <w:color w:val="FFFFFF" w:themeColor="background1"/>
      <w:sz w:val="30"/>
      <w:szCs w:val="40"/>
      <w:shd w:val="clear" w:color="auto" w:fill="18324B"/>
      <w:lang w:val="en-US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503EA6"/>
    <w:rPr>
      <w:rFonts w:ascii="Avenir Black" w:eastAsiaTheme="majorEastAsia" w:hAnsi="Avenir Black" w:cstheme="majorBidi"/>
      <w:color w:val="18324B"/>
      <w:sz w:val="3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503EA6"/>
    <w:rPr>
      <w:rFonts w:ascii="Avenir Black" w:eastAsiaTheme="majorEastAsia" w:hAnsi="Avenir Black" w:cstheme="majorBidi"/>
      <w:color w:val="18324B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503EA6"/>
    <w:rPr>
      <w:rFonts w:ascii="Avenir Black" w:eastAsiaTheme="majorEastAsia" w:hAnsi="Avenir Black" w:cstheme="majorBidi"/>
      <w:iCs/>
      <w:color w:val="6C284F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503EA6"/>
    <w:rPr>
      <w:rFonts w:ascii="Avenir Heavy" w:eastAsiaTheme="majorEastAsia" w:hAnsi="Avenir Heavy" w:cstheme="majorBidi"/>
      <w:b/>
      <w:color w:val="18324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BD"/>
    <w:rPr>
      <w:rFonts w:ascii="Avenir Book" w:eastAsiaTheme="majorEastAsia" w:hAnsi="Avenir Book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BD"/>
    <w:rPr>
      <w:rFonts w:ascii="Avenir Book" w:eastAsiaTheme="majorEastAsia" w:hAnsi="Avenir Book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BD"/>
    <w:rPr>
      <w:rFonts w:ascii="Avenir Book" w:eastAsiaTheme="majorEastAsia" w:hAnsi="Avenir Book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BD"/>
    <w:rPr>
      <w:rFonts w:ascii="Avenir Book" w:eastAsiaTheme="majorEastAsia" w:hAnsi="Avenir Book" w:cstheme="majorBidi"/>
      <w:color w:val="272727" w:themeColor="text1" w:themeTint="D8"/>
    </w:rPr>
  </w:style>
  <w:style w:type="paragraph" w:customStyle="1" w:styleId="1MainHeading">
    <w:name w:val="1 Main Heading"/>
    <w:basedOn w:val="Heading1"/>
    <w:link w:val="1MainHeadingChar"/>
    <w:autoRedefine/>
    <w:qFormat/>
    <w:rsid w:val="00124C45"/>
    <w:rPr>
      <w:rFonts w:ascii="Arial" w:hAnsi="Arial"/>
      <w:b/>
    </w:rPr>
  </w:style>
  <w:style w:type="character" w:customStyle="1" w:styleId="1MainHeadingChar">
    <w:name w:val="1 Main Heading Char"/>
    <w:basedOn w:val="Heading1Char"/>
    <w:link w:val="1MainHeading"/>
    <w:rsid w:val="00124C45"/>
    <w:rPr>
      <w:rFonts w:ascii="Arial" w:eastAsiaTheme="majorEastAsia" w:hAnsi="Arial" w:cstheme="majorBidi"/>
      <w:b/>
      <w:caps/>
      <w:color w:val="FFFFFF" w:themeColor="background1"/>
      <w:sz w:val="30"/>
      <w:szCs w:val="40"/>
      <w:shd w:val="clear" w:color="auto" w:fill="18324B"/>
      <w:lang w:val="en-US"/>
    </w:rPr>
  </w:style>
  <w:style w:type="paragraph" w:customStyle="1" w:styleId="2MainHeading">
    <w:name w:val="2 Main Heading"/>
    <w:basedOn w:val="Heading2"/>
    <w:link w:val="2MainHeadingChar"/>
    <w:autoRedefine/>
    <w:qFormat/>
    <w:rsid w:val="00124C45"/>
    <w:rPr>
      <w:rFonts w:ascii="Arial" w:hAnsi="Arial"/>
      <w:b/>
    </w:rPr>
  </w:style>
  <w:style w:type="character" w:customStyle="1" w:styleId="2MainHeadingChar">
    <w:name w:val="2 Main Heading Char"/>
    <w:basedOn w:val="Heading2Char"/>
    <w:link w:val="2MainHeading"/>
    <w:rsid w:val="00124C45"/>
    <w:rPr>
      <w:rFonts w:ascii="Arial" w:eastAsiaTheme="majorEastAsia" w:hAnsi="Arial" w:cstheme="majorBidi"/>
      <w:b/>
      <w:color w:val="18324B"/>
      <w:sz w:val="30"/>
      <w:szCs w:val="32"/>
      <w:lang w:val="en-US"/>
    </w:rPr>
  </w:style>
  <w:style w:type="paragraph" w:styleId="Quote">
    <w:name w:val="Quote"/>
    <w:basedOn w:val="Normal"/>
    <w:next w:val="Normal"/>
    <w:link w:val="QuoteChar"/>
    <w:autoRedefine/>
    <w:uiPriority w:val="4"/>
    <w:qFormat/>
    <w:rsid w:val="000063C4"/>
    <w:pPr>
      <w:shd w:val="clear" w:color="auto" w:fill="F4F4F4"/>
      <w:spacing w:before="160"/>
      <w:jc w:val="center"/>
    </w:pPr>
    <w:rPr>
      <w:i/>
      <w:iCs/>
      <w:color w:val="006B34"/>
    </w:rPr>
  </w:style>
  <w:style w:type="character" w:customStyle="1" w:styleId="QuoteChar">
    <w:name w:val="Quote Char"/>
    <w:basedOn w:val="DefaultParagraphFont"/>
    <w:link w:val="Quote"/>
    <w:uiPriority w:val="4"/>
    <w:rsid w:val="000063C4"/>
    <w:rPr>
      <w:rFonts w:ascii="Arial" w:hAnsi="Arial"/>
      <w:i/>
      <w:iCs/>
      <w:color w:val="006B34"/>
      <w:shd w:val="clear" w:color="auto" w:fill="F4F4F4"/>
    </w:rPr>
  </w:style>
  <w:style w:type="paragraph" w:customStyle="1" w:styleId="1Sub-heading">
    <w:name w:val="1 Sub-heading"/>
    <w:basedOn w:val="Heading3"/>
    <w:link w:val="1Sub-headingChar"/>
    <w:autoRedefine/>
    <w:uiPriority w:val="1"/>
    <w:qFormat/>
    <w:rsid w:val="00124C45"/>
    <w:rPr>
      <w:rFonts w:ascii="Arial" w:hAnsi="Arial"/>
      <w:b/>
      <w:lang w:val="en-US"/>
    </w:rPr>
  </w:style>
  <w:style w:type="character" w:customStyle="1" w:styleId="1Sub-headingChar">
    <w:name w:val="1 Sub-heading Char"/>
    <w:basedOn w:val="Heading3Char"/>
    <w:link w:val="1Sub-heading"/>
    <w:uiPriority w:val="1"/>
    <w:rsid w:val="00124C45"/>
    <w:rPr>
      <w:rFonts w:ascii="Arial" w:eastAsiaTheme="majorEastAsia" w:hAnsi="Arial" w:cstheme="majorBidi"/>
      <w:b/>
      <w:color w:val="18324B"/>
      <w:sz w:val="24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1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CF6"/>
  </w:style>
  <w:style w:type="paragraph" w:customStyle="1" w:styleId="2Sub-heading">
    <w:name w:val="2 Sub-heading"/>
    <w:basedOn w:val="Heading4"/>
    <w:link w:val="2Sub-headingChar"/>
    <w:autoRedefine/>
    <w:uiPriority w:val="1"/>
    <w:qFormat/>
    <w:rsid w:val="000063C4"/>
    <w:rPr>
      <w:rFonts w:ascii="Arial" w:hAnsi="Arial"/>
      <w:b/>
      <w:color w:val="006B34"/>
    </w:rPr>
  </w:style>
  <w:style w:type="character" w:styleId="PlaceholderText">
    <w:name w:val="Placeholder Text"/>
    <w:basedOn w:val="DefaultParagraphFont"/>
    <w:uiPriority w:val="99"/>
    <w:semiHidden/>
    <w:rsid w:val="0070192E"/>
    <w:rPr>
      <w:color w:val="666666"/>
    </w:rPr>
  </w:style>
  <w:style w:type="paragraph" w:customStyle="1" w:styleId="Bullet-pointList">
    <w:name w:val="Bullet-point List"/>
    <w:basedOn w:val="Normal"/>
    <w:autoRedefine/>
    <w:uiPriority w:val="3"/>
    <w:qFormat/>
    <w:rsid w:val="00124C45"/>
    <w:pPr>
      <w:numPr>
        <w:numId w:val="1"/>
      </w:numPr>
      <w:ind w:left="680" w:hanging="340"/>
    </w:pPr>
    <w:rPr>
      <w:lang w:val="en-US"/>
    </w:rPr>
  </w:style>
  <w:style w:type="character" w:customStyle="1" w:styleId="2Sub-headingChar">
    <w:name w:val="2 Sub-heading Char"/>
    <w:basedOn w:val="Heading4Char"/>
    <w:link w:val="2Sub-heading"/>
    <w:uiPriority w:val="1"/>
    <w:rsid w:val="000063C4"/>
    <w:rPr>
      <w:rFonts w:ascii="Arial" w:eastAsiaTheme="majorEastAsia" w:hAnsi="Arial" w:cstheme="majorBidi"/>
      <w:b/>
      <w:iCs/>
      <w:color w:val="006B34"/>
      <w:sz w:val="24"/>
      <w:lang w:val="en-US"/>
    </w:rPr>
  </w:style>
  <w:style w:type="paragraph" w:customStyle="1" w:styleId="3Sub-heading">
    <w:name w:val="3 Sub-heading"/>
    <w:basedOn w:val="Heading5"/>
    <w:link w:val="3Sub-headingChar"/>
    <w:autoRedefine/>
    <w:uiPriority w:val="1"/>
    <w:qFormat/>
    <w:rsid w:val="00124C45"/>
    <w:rPr>
      <w:rFonts w:ascii="Arial" w:hAnsi="Arial"/>
      <w:lang w:val="en-US"/>
    </w:rPr>
  </w:style>
  <w:style w:type="character" w:customStyle="1" w:styleId="3Sub-headingChar">
    <w:name w:val="3 Sub-heading Char"/>
    <w:basedOn w:val="Heading5Char"/>
    <w:link w:val="3Sub-heading"/>
    <w:uiPriority w:val="1"/>
    <w:rsid w:val="00124C45"/>
    <w:rPr>
      <w:rFonts w:ascii="Arial" w:eastAsiaTheme="majorEastAsia" w:hAnsi="Arial" w:cstheme="majorBidi"/>
      <w:b/>
      <w:color w:val="18324B"/>
      <w:lang w:val="en-US"/>
    </w:rPr>
  </w:style>
  <w:style w:type="paragraph" w:customStyle="1" w:styleId="Paragraph">
    <w:name w:val="Paragraph"/>
    <w:basedOn w:val="Normal"/>
    <w:link w:val="ParagraphChar"/>
    <w:autoRedefine/>
    <w:uiPriority w:val="2"/>
    <w:qFormat/>
    <w:rsid w:val="00124C45"/>
    <w:rPr>
      <w:lang w:val="en-US"/>
    </w:rPr>
  </w:style>
  <w:style w:type="character" w:customStyle="1" w:styleId="ParagraphChar">
    <w:name w:val="Paragraph Char"/>
    <w:basedOn w:val="DefaultParagraphFont"/>
    <w:link w:val="Paragraph"/>
    <w:uiPriority w:val="2"/>
    <w:rsid w:val="00124C45"/>
    <w:rPr>
      <w:rFonts w:ascii="Arial" w:hAnsi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CF6"/>
  </w:style>
  <w:style w:type="paragraph" w:styleId="TOC1">
    <w:name w:val="toc 1"/>
    <w:basedOn w:val="Normal"/>
    <w:next w:val="Normal"/>
    <w:autoRedefine/>
    <w:uiPriority w:val="39"/>
    <w:unhideWhenUsed/>
    <w:rsid w:val="00BC1444"/>
    <w:pPr>
      <w:spacing w:after="100"/>
    </w:pPr>
  </w:style>
  <w:style w:type="character" w:styleId="Hyperlink">
    <w:name w:val="Hyperlink"/>
    <w:basedOn w:val="ParagraphChar"/>
    <w:uiPriority w:val="5"/>
    <w:rsid w:val="000063C4"/>
    <w:rPr>
      <w:rFonts w:ascii="Arial" w:hAnsi="Arial"/>
      <w:color w:val="006B34"/>
      <w:sz w:val="22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43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4C45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1C0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NMUScience1">
    <w:name w:val="NMU Science 1"/>
    <w:basedOn w:val="GridTable5Dark-Accent5"/>
    <w:uiPriority w:val="99"/>
    <w:rsid w:val="004F72A0"/>
    <w:tblPr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Science2">
    <w:name w:val="NMU Science 2"/>
    <w:basedOn w:val="NMUScience1"/>
    <w:uiPriority w:val="99"/>
    <w:rsid w:val="008133AE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E0DFDF"/>
      </w:tcPr>
    </w:tblStylePr>
    <w:tblStylePr w:type="band2Horz">
      <w:tblPr/>
      <w:tcPr>
        <w:shd w:val="clear" w:color="auto" w:fill="F4F4F4"/>
      </w:tcPr>
    </w:tblStylePr>
  </w:style>
  <w:style w:type="paragraph" w:customStyle="1" w:styleId="NumberedList">
    <w:name w:val="Numbered List"/>
    <w:basedOn w:val="Paragraph"/>
    <w:link w:val="NumberedListChar"/>
    <w:autoRedefine/>
    <w:uiPriority w:val="3"/>
    <w:qFormat/>
    <w:rsid w:val="00713236"/>
    <w:pPr>
      <w:numPr>
        <w:numId w:val="2"/>
      </w:numPr>
      <w:ind w:left="680" w:hanging="340"/>
    </w:pPr>
  </w:style>
  <w:style w:type="character" w:customStyle="1" w:styleId="NumberedListChar">
    <w:name w:val="Numbered List Char"/>
    <w:basedOn w:val="ParagraphChar"/>
    <w:link w:val="NumberedList"/>
    <w:uiPriority w:val="3"/>
    <w:rsid w:val="00AA72EF"/>
    <w:rPr>
      <w:rFonts w:ascii="Arial" w:hAnsi="Arial"/>
      <w:lang w:val="en-US"/>
    </w:rPr>
  </w:style>
  <w:style w:type="table" w:customStyle="1" w:styleId="NMUBlue1">
    <w:name w:val="NMU Blue 1"/>
    <w:basedOn w:val="NMUScience1"/>
    <w:uiPriority w:val="99"/>
    <w:rsid w:val="00391BD9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Science3">
    <w:name w:val="NMU Science 3"/>
    <w:basedOn w:val="NMUScience1"/>
    <w:uiPriority w:val="99"/>
    <w:rsid w:val="008133AE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B3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Blue2">
    <w:name w:val="NMU Blue 2"/>
    <w:basedOn w:val="NMUScience2"/>
    <w:uiPriority w:val="99"/>
    <w:rsid w:val="004B41CD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DFDEDE"/>
      </w:tcPr>
    </w:tblStylePr>
    <w:tblStylePr w:type="band2Horz">
      <w:tblPr/>
      <w:tcPr>
        <w:shd w:val="clear" w:color="auto" w:fill="F4F4F4"/>
      </w:tcPr>
    </w:tblStylePr>
  </w:style>
  <w:style w:type="table" w:customStyle="1" w:styleId="NMUBlue3">
    <w:name w:val="NMU Blue 3"/>
    <w:basedOn w:val="NMUScience3"/>
    <w:uiPriority w:val="99"/>
    <w:rsid w:val="00322CCD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324B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paragraph" w:customStyle="1" w:styleId="4Sub-heading">
    <w:name w:val="4 Sub-heading"/>
    <w:basedOn w:val="2Sub-heading"/>
    <w:autoRedefine/>
    <w:uiPriority w:val="1"/>
    <w:qFormat/>
    <w:rsid w:val="000063C4"/>
    <w:pPr>
      <w:shd w:val="clear" w:color="auto" w:fill="006B34"/>
      <w:ind w:firstLine="113"/>
    </w:pPr>
    <w:rPr>
      <w:color w:val="FFFFFF" w:themeColor="background1"/>
    </w:rPr>
  </w:style>
  <w:style w:type="paragraph" w:customStyle="1" w:styleId="CustomBlockLearningOutcome">
    <w:name w:val="CustomBlockLearningOutcome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Alert">
    <w:name w:val="CustomBlockAlert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Note">
    <w:name w:val="CustomBlockNote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Tip">
    <w:name w:val="CustomBlockTip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Warning">
    <w:name w:val="CustomBlockWarning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Important">
    <w:name w:val="CustomBlockImportant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Activity">
    <w:name w:val="CustomBlockActivity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Reflection">
    <w:name w:val="CustomBlockReflection"/>
    <w:basedOn w:val="Normal"/>
    <w:qFormat/>
    <w:pPr>
      <w:spacing w:before="160" w:after="80" w:line="276" w:lineRule="auto"/>
    </w:pPr>
    <w:rPr>
      <w:rFonts w:ascii="Arial" w:hAnsi="Arial"/>
      <w:sz w:val="22"/>
    </w:rPr>
  </w:style>
  <w:style w:type="paragraph" w:customStyle="1" w:styleId="CustomBlockKeyPoint">
    <w:name w:val="CustomBlockKeyPoint"/>
    <w:basedOn w:val="Normal"/>
    <w:qFormat/>
    <w:pPr>
      <w:spacing w:before="160" w:after="80" w:line="276" w:lineRule="auto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andela.ac.z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adela.ac.za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4CB4A-C2FD-4636-B4B1-501122EC0B1C}"/>
      </w:docPartPr>
      <w:docPartBody>
        <w:p w:rsidR="0015301B" w:rsidRDefault="0015301B">
          <w:r w:rsidRPr="001C36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025A3B57024E13ACA3457F0529B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9A185-214A-47AB-B513-1270611BAB25}"/>
      </w:docPartPr>
      <w:docPartBody>
        <w:p w:rsidR="0015301B" w:rsidRDefault="0018585A" w:rsidP="0018585A">
          <w:pPr>
            <w:pStyle w:val="3C025A3B57024E13ACA3457F0529BF85"/>
          </w:pPr>
          <w:r w:rsidRPr="00124C45">
            <w:rPr>
              <w:rFonts w:ascii="Arial" w:hAnsi="Arial" w:cs="Arial"/>
              <w:bCs/>
              <w:color w:val="808080" w:themeColor="background1" w:themeShade="80"/>
              <w:sz w:val="24"/>
              <w:szCs w:val="24"/>
              <w:lang w:val="en-US"/>
            </w:rPr>
            <w:t>Enter Department Name</w:t>
          </w:r>
        </w:p>
      </w:docPartBody>
    </w:docPart>
    <w:docPart>
      <w:docPartPr>
        <w:name w:val="949DA1CF12D44BEF89314B0515CD4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47E8-1825-4600-83C9-A85F937FA9AA}"/>
      </w:docPartPr>
      <w:docPartBody>
        <w:p w:rsidR="0015301B" w:rsidRDefault="0018585A" w:rsidP="0018585A">
          <w:pPr>
            <w:pStyle w:val="949DA1CF12D44BEF89314B0515CD4E88"/>
          </w:pPr>
          <w:r w:rsidRPr="00124C45">
            <w:rPr>
              <w:rFonts w:ascii="Arial" w:hAnsi="Arial" w:cs="Arial"/>
              <w:bCs/>
              <w:color w:val="808080" w:themeColor="background1" w:themeShade="80"/>
              <w:lang w:val="en-US"/>
            </w:rPr>
            <w:t>Enter School Name</w:t>
          </w:r>
        </w:p>
      </w:docPartBody>
    </w:docPart>
    <w:docPart>
      <w:docPartPr>
        <w:name w:val="3B7B240DDDE74858A483DC771EE19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7A3FE-3874-45F3-9B67-1AA3E5F56EFE}"/>
      </w:docPartPr>
      <w:docPartBody>
        <w:p w:rsidR="0015301B" w:rsidRDefault="0018585A" w:rsidP="0018585A">
          <w:pPr>
            <w:pStyle w:val="3B7B240DDDE74858A483DC771EE1904F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32"/>
              <w:szCs w:val="32"/>
              <w:lang w:val="en-US"/>
            </w:rPr>
            <w:t>Enter Year</w:t>
          </w:r>
        </w:p>
      </w:docPartBody>
    </w:docPart>
    <w:docPart>
      <w:docPartPr>
        <w:name w:val="7FE526EC453E401DB650A8364AD5A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136EC-862B-4D98-819B-74E17EA9FA14}"/>
      </w:docPartPr>
      <w:docPartBody>
        <w:p w:rsidR="0015301B" w:rsidRDefault="0018585A" w:rsidP="0018585A">
          <w:pPr>
            <w:pStyle w:val="7FE526EC453E401DB650A8364AD5AAC7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Module Code</w:t>
          </w:r>
        </w:p>
      </w:docPartBody>
    </w:docPart>
    <w:docPart>
      <w:docPartPr>
        <w:name w:val="07EF99D6E8C148A4A4C0A6155B9DD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D4FC6-F81C-4168-81CA-50E77994E18B}"/>
      </w:docPartPr>
      <w:docPartBody>
        <w:p w:rsidR="0015301B" w:rsidRDefault="0018585A" w:rsidP="0018585A">
          <w:pPr>
            <w:pStyle w:val="07EF99D6E8C148A4A4C0A6155B9DD5C9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Module Name</w:t>
          </w:r>
        </w:p>
      </w:docPartBody>
    </w:docPart>
    <w:docPart>
      <w:docPartPr>
        <w:name w:val="A3D848FFDB3B4E03B9B6DAA9A08C9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73542-8E7B-426E-994B-048BA2A4D624}"/>
      </w:docPartPr>
      <w:docPartBody>
        <w:p w:rsidR="00F21C86" w:rsidRDefault="0018585A" w:rsidP="0018585A">
          <w:pPr>
            <w:pStyle w:val="A3D848FFDB3B4E03B9B6DAA9A08C917B"/>
          </w:pPr>
          <w:r w:rsidRPr="00124C45">
            <w:rPr>
              <w:rStyle w:val="PlaceholderText"/>
              <w:rFonts w:ascii="Arial" w:hAnsi="Arial" w:cs="Arial"/>
              <w:b/>
              <w:bCs/>
              <w:color w:val="808080" w:themeColor="background1" w:themeShade="80"/>
              <w:sz w:val="24"/>
              <w:szCs w:val="24"/>
            </w:rPr>
            <w:t>Enter Lecturer Name and Surname</w:t>
          </w:r>
        </w:p>
      </w:docPartBody>
    </w:docPart>
    <w:docPart>
      <w:docPartPr>
        <w:name w:val="486ECD2401EF4354832FF24CED6E5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5433-5F79-4001-BFC8-05A1DFEA975C}"/>
      </w:docPartPr>
      <w:docPartBody>
        <w:p w:rsidR="007B03D6" w:rsidRDefault="0018585A" w:rsidP="0018585A">
          <w:pPr>
            <w:pStyle w:val="486ECD2401EF4354832FF24CED6E55F9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NQF Level</w:t>
          </w:r>
        </w:p>
      </w:docPartBody>
    </w:docPart>
    <w:docPart>
      <w:docPartPr>
        <w:name w:val="EDEC64E0244E44B1A8288418AF6EA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24458-C4D1-47A8-972A-6B7691A14787}"/>
      </w:docPartPr>
      <w:docPartBody>
        <w:p w:rsidR="007B03D6" w:rsidRDefault="0018585A" w:rsidP="0018585A">
          <w:pPr>
            <w:pStyle w:val="EDEC64E0244E44B1A8288418AF6EA4E4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Number of Credits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1B"/>
    <w:rsid w:val="000033F4"/>
    <w:rsid w:val="0015301B"/>
    <w:rsid w:val="0018585A"/>
    <w:rsid w:val="001F2B7C"/>
    <w:rsid w:val="003455A0"/>
    <w:rsid w:val="004978BC"/>
    <w:rsid w:val="004B65D4"/>
    <w:rsid w:val="005C24E2"/>
    <w:rsid w:val="005F43FB"/>
    <w:rsid w:val="00604D7D"/>
    <w:rsid w:val="00614B15"/>
    <w:rsid w:val="00657AAE"/>
    <w:rsid w:val="007B03D6"/>
    <w:rsid w:val="007C3647"/>
    <w:rsid w:val="007E2247"/>
    <w:rsid w:val="00911063"/>
    <w:rsid w:val="009472DC"/>
    <w:rsid w:val="009B7997"/>
    <w:rsid w:val="00A41E72"/>
    <w:rsid w:val="00AA7389"/>
    <w:rsid w:val="00B921C5"/>
    <w:rsid w:val="00D42F7E"/>
    <w:rsid w:val="00DD7E41"/>
    <w:rsid w:val="00DF36C6"/>
    <w:rsid w:val="00E55D38"/>
    <w:rsid w:val="00E9334E"/>
    <w:rsid w:val="00EA21CF"/>
    <w:rsid w:val="00F2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85A"/>
    <w:rPr>
      <w:color w:val="666666"/>
    </w:rPr>
  </w:style>
  <w:style w:type="paragraph" w:customStyle="1" w:styleId="3C025A3B57024E13ACA3457F0529BF85">
    <w:name w:val="3C025A3B57024E13ACA3457F0529BF85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949DA1CF12D44BEF89314B0515CD4E88">
    <w:name w:val="949DA1CF12D44BEF89314B0515CD4E88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3B7B240DDDE74858A483DC771EE1904F">
    <w:name w:val="3B7B240DDDE74858A483DC771EE1904F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7FE526EC453E401DB650A8364AD5AAC7">
    <w:name w:val="7FE526EC453E401DB650A8364AD5AAC7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07EF99D6E8C148A4A4C0A6155B9DD5C9">
    <w:name w:val="07EF99D6E8C148A4A4C0A6155B9DD5C9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A3D848FFDB3B4E03B9B6DAA9A08C917B">
    <w:name w:val="A3D848FFDB3B4E03B9B6DAA9A08C917B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486ECD2401EF4354832FF24CED6E55F9">
    <w:name w:val="486ECD2401EF4354832FF24CED6E55F9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EDEC64E0244E44B1A8288418AF6EA4E4">
    <w:name w:val="EDEC64E0244E44B1A8288418AF6EA4E4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C5B3E-D2DC-46CC-89C1-5E8D3D8CB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 Module Guide Template - Science.dotx</Template>
  <TotalTime>4</TotalTime>
  <Pages>5</Pages>
  <Words>150</Words>
  <Characters>830</Characters>
  <Application>Microsoft Office Word</Application>
  <DocSecurity>4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Bailey</dc:creator>
  <cp:keywords/>
  <dc:description/>
  <cp:lastModifiedBy>Hlangothi, Buyiswa (Dr) (Summerstrand Campus South)</cp:lastModifiedBy>
  <cp:revision>2</cp:revision>
  <cp:lastPrinted>2025-09-17T09:41:00Z</cp:lastPrinted>
  <dcterms:created xsi:type="dcterms:W3CDTF">2026-01-28T12:03:00Z</dcterms:created>
  <dcterms:modified xsi:type="dcterms:W3CDTF">2026-01-28T12:03:00Z</dcterms:modified>
</cp:coreProperties>
</file>