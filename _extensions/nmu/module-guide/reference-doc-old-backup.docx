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US"/>
        </w:rPr>
        <w:id w:val="-1241631324"/>
        <w:lock w:val="contentLocked"/>
        <w:placeholder>
          <w:docPart w:val="DefaultPlaceholder_-1854013440"/>
        </w:placeholder>
        <w:group/>
      </w:sdtPr>
      <w:sdtEndPr>
        <w:rPr>
          <w:rFonts w:cs="Arial"/>
          <w:b/>
          <w:color w:val="006B34"/>
          <w:sz w:val="24"/>
          <w:szCs w:val="24"/>
        </w:rPr>
      </w:sdtEndPr>
      <w:sdtContent>
        <w:p w14:paraId="1C4C3ABA" w14:textId="78FD78A3" w:rsidR="007221D0" w:rsidRDefault="00752AF4" w:rsidP="00BE33E2">
          <w:pPr>
            <w:jc w:val="center"/>
            <w:rPr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7E23C67C" wp14:editId="510DB33F">
                <wp:extent cx="3439236" cy="738784"/>
                <wp:effectExtent l="0" t="0" r="0" b="0"/>
                <wp:docPr id="55342607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426070" name="Picture 553426070"/>
                        <pic:cNvPicPr/>
                      </pic:nvPicPr>
                      <pic:blipFill rotWithShape="1"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7045" b="1817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7538" cy="7577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FE24A84" w14:textId="77777777" w:rsidR="003C4B87" w:rsidRDefault="003C4B87">
          <w:pPr>
            <w:rPr>
              <w:rFonts w:cs="Arial"/>
              <w:lang w:val="en-US"/>
            </w:rPr>
          </w:pPr>
        </w:p>
        <w:p w14:paraId="02F70192" w14:textId="77777777" w:rsidR="00384E71" w:rsidRPr="00124C45" w:rsidRDefault="00384E71">
          <w:pPr>
            <w:rPr>
              <w:rFonts w:cs="Arial"/>
              <w:lang w:val="en-US"/>
            </w:rPr>
          </w:pPr>
        </w:p>
        <w:p w14:paraId="18428BB4" w14:textId="20D72ADA" w:rsidR="003624B4" w:rsidRPr="0005158F" w:rsidRDefault="003624B4" w:rsidP="0005158F">
          <w:pPr>
            <w:spacing w:after="120" w:line="240" w:lineRule="auto"/>
            <w:jc w:val="center"/>
            <w:rPr>
              <w:rFonts w:cs="Arial"/>
              <w:b/>
              <w:bCs/>
              <w:iCs/>
              <w:color w:val="006B34"/>
              <w:sz w:val="26"/>
              <w:szCs w:val="26"/>
              <w:lang w:val="en-US"/>
            </w:rPr>
          </w:pPr>
          <w:r w:rsidRPr="0005158F">
            <w:rPr>
              <w:rFonts w:cs="Arial"/>
              <w:b/>
              <w:bCs/>
              <w:iCs/>
              <w:color w:val="006B34"/>
              <w:sz w:val="26"/>
              <w:szCs w:val="26"/>
              <w:lang w:val="en-US"/>
            </w:rPr>
            <w:t xml:space="preserve">Faculty of </w:t>
          </w:r>
          <w:r w:rsidR="0005158F" w:rsidRPr="0005158F">
            <w:rPr>
              <w:rFonts w:cs="Arial"/>
              <w:b/>
              <w:bCs/>
              <w:iCs/>
              <w:color w:val="006B34"/>
              <w:sz w:val="26"/>
              <w:szCs w:val="26"/>
              <w:lang w:val="en-US"/>
            </w:rPr>
            <w:t>Science</w:t>
          </w:r>
        </w:p>
        <w:p w14:paraId="6640A01B" w14:textId="77777777" w:rsidR="00D43D97" w:rsidRPr="00124C45" w:rsidRDefault="00D43D97" w:rsidP="00715BFC">
          <w:pPr>
            <w:spacing w:line="276" w:lineRule="auto"/>
            <w:jc w:val="center"/>
            <w:rPr>
              <w:rFonts w:cs="Arial"/>
              <w:bCs/>
              <w:color w:val="18324B"/>
              <w:sz w:val="24"/>
              <w:szCs w:val="24"/>
              <w:lang w:val="en-US"/>
            </w:rPr>
          </w:pPr>
        </w:p>
        <w:sdt>
          <w:sdtPr>
            <w:rPr>
              <w:rFonts w:cs="Arial"/>
              <w:bCs/>
              <w:color w:val="18324B"/>
              <w:sz w:val="24"/>
              <w:szCs w:val="24"/>
              <w:lang w:val="en-US"/>
            </w:rPr>
            <w:alias w:val="Department Name"/>
            <w:tag w:val="Department Name"/>
            <w:id w:val="85204565"/>
            <w:lock w:val="sdtLocked"/>
            <w:placeholder>
              <w:docPart w:val="3C025A3B57024E13ACA3457F0529BF85"/>
            </w:placeholder>
            <w:showingPlcHdr/>
          </w:sdtPr>
          <w:sdtEndPr/>
          <w:sdtContent>
            <w:p w14:paraId="4D88D174" w14:textId="3F448059" w:rsidR="00AF6FFD" w:rsidRPr="00124C45" w:rsidRDefault="00234DD4" w:rsidP="00715BFC">
              <w:pPr>
                <w:spacing w:line="276" w:lineRule="auto"/>
                <w:jc w:val="center"/>
                <w:rPr>
                  <w:rFonts w:cs="Arial"/>
                  <w:bCs/>
                  <w:color w:val="18324B"/>
                  <w:sz w:val="24"/>
                  <w:szCs w:val="24"/>
                  <w:lang w:val="en-US"/>
                </w:rPr>
              </w:pPr>
              <w:r w:rsidRPr="00124C45">
                <w:rPr>
                  <w:rFonts w:cs="Arial"/>
                  <w:bCs/>
                  <w:color w:val="808080" w:themeColor="background1" w:themeShade="80"/>
                  <w:sz w:val="24"/>
                  <w:szCs w:val="24"/>
                  <w:lang w:val="en-US"/>
                </w:rPr>
                <w:t>Enter Department Name</w:t>
              </w:r>
            </w:p>
          </w:sdtContent>
        </w:sdt>
        <w:sdt>
          <w:sdtPr>
            <w:rPr>
              <w:rFonts w:cs="Arial"/>
              <w:bCs/>
              <w:color w:val="18324B"/>
              <w:sz w:val="24"/>
              <w:szCs w:val="24"/>
              <w:lang w:val="en-US"/>
            </w:rPr>
            <w:alias w:val="School Name"/>
            <w:tag w:val="School Name"/>
            <w:id w:val="-878859331"/>
            <w:lock w:val="sdtLocked"/>
            <w:placeholder>
              <w:docPart w:val="949DA1CF12D44BEF89314B0515CD4E88"/>
            </w:placeholder>
            <w:showingPlcHdr/>
          </w:sdtPr>
          <w:sdtEndPr/>
          <w:sdtContent>
            <w:p w14:paraId="7ECC7814" w14:textId="349A1028" w:rsidR="00491AB7" w:rsidRPr="00124C45" w:rsidRDefault="00234DD4" w:rsidP="00BA2AB3">
              <w:pPr>
                <w:spacing w:line="276" w:lineRule="auto"/>
                <w:jc w:val="center"/>
                <w:rPr>
                  <w:rFonts w:cs="Arial"/>
                  <w:bCs/>
                  <w:color w:val="18324B"/>
                  <w:sz w:val="24"/>
                  <w:szCs w:val="24"/>
                  <w:lang w:val="en-US"/>
                </w:rPr>
              </w:pPr>
              <w:r w:rsidRPr="00124C45">
                <w:rPr>
                  <w:rFonts w:cs="Arial"/>
                  <w:bCs/>
                  <w:color w:val="808080" w:themeColor="background1" w:themeShade="80"/>
                  <w:lang w:val="en-US"/>
                </w:rPr>
                <w:t>Enter School Name</w:t>
              </w:r>
            </w:p>
          </w:sdtContent>
        </w:sdt>
        <w:p w14:paraId="094B6CB4" w14:textId="77777777" w:rsidR="00B1302C" w:rsidRPr="00D65128" w:rsidRDefault="00B1302C" w:rsidP="00D65128">
          <w:pPr>
            <w:jc w:val="center"/>
            <w:rPr>
              <w:rFonts w:cs="Arial"/>
              <w:b/>
              <w:sz w:val="24"/>
              <w:szCs w:val="24"/>
              <w:lang w:val="en-US"/>
            </w:rPr>
          </w:pPr>
        </w:p>
        <w:p w14:paraId="584CE68C" w14:textId="63663557" w:rsidR="00491AB7" w:rsidRPr="00124C45" w:rsidRDefault="0070192E" w:rsidP="005A1F27">
          <w:pPr>
            <w:jc w:val="center"/>
            <w:rPr>
              <w:rFonts w:cs="Arial"/>
              <w:b/>
              <w:color w:val="18324B"/>
              <w:sz w:val="32"/>
              <w:szCs w:val="32"/>
              <w:lang w:val="en-US"/>
            </w:rPr>
          </w:pPr>
          <w:r w:rsidRPr="00124C45">
            <w:rPr>
              <w:rFonts w:cs="Arial"/>
              <w:b/>
              <w:color w:val="18324B"/>
              <w:sz w:val="32"/>
              <w:szCs w:val="32"/>
              <w:lang w:val="en-US"/>
            </w:rPr>
            <w:t xml:space="preserve">MODULE GUIDE </w:t>
          </w:r>
          <w:sdt>
            <w:sdtPr>
              <w:rPr>
                <w:rFonts w:cs="Arial"/>
                <w:b/>
                <w:color w:val="18324B"/>
                <w:sz w:val="32"/>
                <w:szCs w:val="32"/>
                <w:lang w:val="en-US"/>
              </w:rPr>
              <w:alias w:val="Module Guide Year"/>
              <w:tag w:val="Module Guide Year"/>
              <w:id w:val="-498424545"/>
              <w:lock w:val="sdtLocked"/>
              <w:placeholder>
                <w:docPart w:val="3B7B240DDDE74858A483DC771EE1904F"/>
              </w:placeholder>
              <w:showingPlcHdr/>
            </w:sdtPr>
            <w:sdtEndPr/>
            <w:sdtContent>
              <w:r w:rsidR="001505B9" w:rsidRPr="00124C45">
                <w:rPr>
                  <w:rFonts w:cs="Arial"/>
                  <w:b/>
                  <w:color w:val="808080" w:themeColor="background1" w:themeShade="80"/>
                  <w:sz w:val="32"/>
                  <w:szCs w:val="32"/>
                  <w:lang w:val="en-US"/>
                </w:rPr>
                <w:t>Enter Year</w:t>
              </w:r>
            </w:sdtContent>
          </w:sdt>
        </w:p>
        <w:p w14:paraId="6983D04B" w14:textId="77777777" w:rsidR="00B1302C" w:rsidRPr="00124C45" w:rsidRDefault="00B1302C" w:rsidP="0070192E">
          <w:pPr>
            <w:jc w:val="center"/>
            <w:rPr>
              <w:rFonts w:cs="Arial"/>
              <w:bCs/>
              <w:color w:val="18324B"/>
              <w:sz w:val="24"/>
              <w:szCs w:val="24"/>
              <w:lang w:val="en-US"/>
            </w:rPr>
          </w:pPr>
        </w:p>
        <w:p w14:paraId="699A6693" w14:textId="159744A9" w:rsidR="0070192E" w:rsidRPr="00124C45" w:rsidRDefault="0070192E" w:rsidP="0070192E">
          <w:pPr>
            <w:jc w:val="center"/>
            <w:rPr>
              <w:rFonts w:cs="Arial"/>
              <w:b/>
              <w:sz w:val="24"/>
              <w:szCs w:val="24"/>
              <w:lang w:val="en-US"/>
            </w:rPr>
          </w:pPr>
          <w:r w:rsidRPr="00124C45">
            <w:rPr>
              <w:rFonts w:cs="Arial"/>
              <w:bCs/>
              <w:color w:val="18324B"/>
              <w:sz w:val="24"/>
              <w:szCs w:val="24"/>
              <w:lang w:val="en-US"/>
            </w:rPr>
            <w:t>Mod</w:t>
          </w:r>
          <w:r w:rsidR="00544883">
            <w:rPr>
              <w:rFonts w:cs="Arial"/>
              <w:bCs/>
              <w:color w:val="18324B"/>
              <w:sz w:val="24"/>
              <w:szCs w:val="24"/>
              <w:lang w:val="en-US"/>
            </w:rPr>
            <w:t>ul</w:t>
          </w:r>
          <w:r w:rsidRPr="00124C45">
            <w:rPr>
              <w:rFonts w:cs="Arial"/>
              <w:bCs/>
              <w:color w:val="18324B"/>
              <w:sz w:val="24"/>
              <w:szCs w:val="24"/>
              <w:lang w:val="en-US"/>
            </w:rPr>
            <w:t>e Code:</w:t>
          </w:r>
          <w:r w:rsidR="00D26150"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 xml:space="preserve"> </w:t>
          </w:r>
          <w:sdt>
            <w:sdtPr>
              <w:rPr>
                <w:rFonts w:cs="Arial"/>
                <w:b/>
                <w:color w:val="006B34"/>
                <w:sz w:val="24"/>
                <w:szCs w:val="24"/>
                <w:lang w:val="en-US"/>
              </w:rPr>
              <w:alias w:val="Module Code"/>
              <w:tag w:val="Module Code"/>
              <w:id w:val="-1859419462"/>
              <w:lock w:val="sdtLocked"/>
              <w:placeholder>
                <w:docPart w:val="7FE526EC453E401DB650A8364AD5AAC7"/>
              </w:placeholder>
              <w:showingPlcHdr/>
            </w:sdtPr>
            <w:sdtEndPr/>
            <w:sdtContent>
              <w:r w:rsidR="0005158F" w:rsidRPr="00124C45">
                <w:rPr>
                  <w:rFonts w:cs="Arial"/>
                  <w:b/>
                  <w:color w:val="808080" w:themeColor="background1" w:themeShade="80"/>
                  <w:sz w:val="24"/>
                  <w:szCs w:val="24"/>
                  <w:lang w:val="en-US"/>
                </w:rPr>
                <w:t>Enter Module Code</w:t>
              </w:r>
            </w:sdtContent>
          </w:sdt>
        </w:p>
        <w:p w14:paraId="26A84E5F" w14:textId="1BFCA85C" w:rsidR="00AF5C87" w:rsidRPr="00124C45" w:rsidRDefault="0070192E" w:rsidP="00BA2AB3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  <w:r w:rsidRPr="00124C45">
            <w:rPr>
              <w:rFonts w:cs="Arial"/>
              <w:bCs/>
              <w:color w:val="18324B"/>
              <w:sz w:val="24"/>
              <w:szCs w:val="24"/>
              <w:lang w:val="en-US"/>
            </w:rPr>
            <w:t>Module Name:</w:t>
          </w:r>
          <w:r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 xml:space="preserve"> </w:t>
          </w:r>
          <w:sdt>
            <w:sdtPr>
              <w:rPr>
                <w:rFonts w:cs="Arial"/>
                <w:b/>
                <w:color w:val="006B34"/>
                <w:sz w:val="24"/>
                <w:szCs w:val="24"/>
                <w:lang w:val="en-US"/>
              </w:rPr>
              <w:alias w:val="Module Name"/>
              <w:tag w:val="Module Name"/>
              <w:id w:val="-2665314"/>
              <w:lock w:val="sdtLocked"/>
              <w:placeholder>
                <w:docPart w:val="07EF99D6E8C148A4A4C0A6155B9DD5C9"/>
              </w:placeholder>
              <w:showingPlcHdr/>
            </w:sdtPr>
            <w:sdtEndPr/>
            <w:sdtContent>
              <w:r w:rsidR="0005158F" w:rsidRPr="00124C45">
                <w:rPr>
                  <w:rFonts w:cs="Arial"/>
                  <w:b/>
                  <w:color w:val="808080" w:themeColor="background1" w:themeShade="80"/>
                  <w:sz w:val="24"/>
                  <w:szCs w:val="24"/>
                  <w:lang w:val="en-US"/>
                </w:rPr>
                <w:t>Enter Module Name</w:t>
              </w:r>
            </w:sdtContent>
          </w:sdt>
        </w:p>
        <w:p w14:paraId="410E0BC8" w14:textId="3B9C0B2F" w:rsidR="00A3171D" w:rsidRPr="00124C45" w:rsidRDefault="0022415C" w:rsidP="00A3171D">
          <w:pPr>
            <w:jc w:val="center"/>
            <w:rPr>
              <w:rFonts w:cs="Arial"/>
              <w:bCs/>
              <w:color w:val="6B284E"/>
              <w:sz w:val="24"/>
              <w:szCs w:val="24"/>
              <w:lang w:val="en-US"/>
            </w:rPr>
          </w:pPr>
          <w:r w:rsidRPr="00124C45">
            <w:rPr>
              <w:rFonts w:cs="Arial"/>
              <w:bCs/>
              <w:color w:val="18324B"/>
              <w:sz w:val="24"/>
              <w:szCs w:val="24"/>
              <w:lang w:val="en-US"/>
            </w:rPr>
            <w:t>Lecturer</w:t>
          </w:r>
          <w:r w:rsidR="00F36025" w:rsidRPr="00124C45">
            <w:rPr>
              <w:rFonts w:cs="Arial"/>
              <w:bCs/>
              <w:color w:val="18324B"/>
              <w:sz w:val="24"/>
              <w:szCs w:val="24"/>
              <w:lang w:val="en-US"/>
            </w:rPr>
            <w:t>(s):</w:t>
          </w:r>
          <w:r w:rsidR="00F36025"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 xml:space="preserve"> </w:t>
          </w:r>
          <w:sdt>
            <w:sdtPr>
              <w:rPr>
                <w:rFonts w:cs="Arial"/>
                <w:b/>
                <w:color w:val="006B34"/>
                <w:sz w:val="24"/>
                <w:szCs w:val="24"/>
                <w:lang w:val="en-US"/>
              </w:rPr>
              <w:alias w:val="Lecturer(s) Name and Surname"/>
              <w:tag w:val="Lecturer(s) Name and Surname"/>
              <w:id w:val="577719106"/>
              <w:placeholder>
                <w:docPart w:val="A3D848FFDB3B4E03B9B6DAA9A08C917B"/>
              </w:placeholder>
              <w:showingPlcHdr/>
            </w:sdtPr>
            <w:sdtEndPr>
              <w:rPr>
                <w:b w:val="0"/>
                <w:bCs/>
              </w:rPr>
            </w:sdtEndPr>
            <w:sdtContent>
              <w:r w:rsidR="0005158F" w:rsidRPr="00124C45">
                <w:rPr>
                  <w:rStyle w:val="PlaceholderText"/>
                  <w:rFonts w:cs="Arial"/>
                  <w:b/>
                  <w:bCs/>
                  <w:color w:val="808080" w:themeColor="background1" w:themeShade="80"/>
                  <w:sz w:val="24"/>
                  <w:szCs w:val="24"/>
                </w:rPr>
                <w:t>Enter Lecturer Name and Surname</w:t>
              </w:r>
            </w:sdtContent>
          </w:sdt>
        </w:p>
        <w:p w14:paraId="094D8ECF" w14:textId="77777777" w:rsidR="001616A4" w:rsidRPr="00124C45" w:rsidRDefault="001616A4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6CC9F133" w14:textId="77777777" w:rsidR="008E7F76" w:rsidRPr="00124C45" w:rsidRDefault="008E7F76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372F7DD0" w14:textId="77777777" w:rsidR="008E7F76" w:rsidRPr="00124C45" w:rsidRDefault="008E7F76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5496DC27" w14:textId="77777777" w:rsidR="007221D0" w:rsidRPr="00124C45" w:rsidRDefault="007221D0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6C8A8866" w14:textId="77777777" w:rsidR="007221D0" w:rsidRPr="00124C45" w:rsidRDefault="007221D0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5BDBEB4E" w14:textId="77777777" w:rsidR="008E7F76" w:rsidRDefault="008E7F76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3323F566" w14:textId="77777777" w:rsidR="00277EE9" w:rsidRDefault="00277EE9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2D3723D9" w14:textId="77777777" w:rsidR="00124C45" w:rsidRDefault="00124C45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06A0A838" w14:textId="77777777" w:rsidR="00124C45" w:rsidRDefault="00124C45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316AA26E" w14:textId="77777777" w:rsidR="0005158F" w:rsidRDefault="0005158F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6D5B7EB3" w14:textId="77777777" w:rsidR="008E7F76" w:rsidRPr="00124C45" w:rsidRDefault="008E7F76" w:rsidP="00277EE9">
          <w:pPr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4BFD86B7" w14:textId="77777777" w:rsidR="008E7F76" w:rsidRDefault="008E7F76">
          <w:pPr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543818DB" w14:textId="77777777" w:rsidR="00D65128" w:rsidRPr="00124C45" w:rsidRDefault="00D65128">
          <w:pPr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72D980DB" w14:textId="16B06EE5" w:rsidR="001616A4" w:rsidRPr="0005158F" w:rsidRDefault="00503B21" w:rsidP="001616A4">
          <w:pPr>
            <w:jc w:val="center"/>
            <w:rPr>
              <w:rFonts w:cs="Arial"/>
              <w:b/>
              <w:color w:val="006B34"/>
              <w:sz w:val="24"/>
              <w:szCs w:val="24"/>
              <w:lang w:val="en-US"/>
            </w:rPr>
          </w:pPr>
          <w:r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>NQF LEVEL</w:t>
          </w:r>
          <w:r w:rsidR="001616A4"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 xml:space="preserve"> </w:t>
          </w:r>
          <w:sdt>
            <w:sdtPr>
              <w:rPr>
                <w:rFonts w:cs="Arial"/>
                <w:b/>
                <w:color w:val="006B34"/>
                <w:sz w:val="24"/>
                <w:szCs w:val="24"/>
                <w:lang w:val="en-US"/>
              </w:rPr>
              <w:alias w:val="NQF Level"/>
              <w:tag w:val="NQF Level"/>
              <w:id w:val="-333848299"/>
              <w:placeholder>
                <w:docPart w:val="486ECD2401EF4354832FF24CED6E55F9"/>
              </w:placeholder>
              <w:showingPlcHdr/>
            </w:sdtPr>
            <w:sdtEndPr/>
            <w:sdtContent>
              <w:r w:rsidR="0005158F" w:rsidRPr="00124C45">
                <w:rPr>
                  <w:rFonts w:cs="Arial"/>
                  <w:b/>
                  <w:color w:val="808080" w:themeColor="background1" w:themeShade="80"/>
                  <w:sz w:val="24"/>
                  <w:szCs w:val="24"/>
                  <w:lang w:val="en-US"/>
                </w:rPr>
                <w:t>Enter NQF Level</w:t>
              </w:r>
            </w:sdtContent>
          </w:sdt>
        </w:p>
        <w:p w14:paraId="1A2FA15C" w14:textId="6731B519" w:rsidR="00510E2A" w:rsidRPr="0005158F" w:rsidRDefault="00A42D0C" w:rsidP="00277EE9">
          <w:pPr>
            <w:jc w:val="center"/>
            <w:rPr>
              <w:rFonts w:cs="Arial"/>
              <w:b/>
              <w:color w:val="006B34"/>
              <w:sz w:val="24"/>
              <w:szCs w:val="24"/>
              <w:lang w:val="en-US"/>
            </w:rPr>
          </w:pPr>
          <w:sdt>
            <w:sdtPr>
              <w:rPr>
                <w:rFonts w:cs="Arial"/>
                <w:b/>
                <w:color w:val="006B34"/>
                <w:sz w:val="24"/>
                <w:szCs w:val="24"/>
                <w:lang w:val="en-US"/>
              </w:rPr>
              <w:alias w:val="Module Credits"/>
              <w:tag w:val="Module Credits"/>
              <w:id w:val="1443647124"/>
              <w:placeholder>
                <w:docPart w:val="EDEC64E0244E44B1A8288418AF6EA4E4"/>
              </w:placeholder>
              <w:showingPlcHdr/>
            </w:sdtPr>
            <w:sdtEndPr/>
            <w:sdtContent>
              <w:r w:rsidR="0005158F" w:rsidRPr="00124C45">
                <w:rPr>
                  <w:rFonts w:cs="Arial"/>
                  <w:b/>
                  <w:color w:val="808080" w:themeColor="background1" w:themeShade="80"/>
                  <w:sz w:val="24"/>
                  <w:szCs w:val="24"/>
                  <w:lang w:val="en-US"/>
                </w:rPr>
                <w:t>Enter Number of Credits</w:t>
              </w:r>
            </w:sdtContent>
          </w:sdt>
          <w:r w:rsidR="00C275A2"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 xml:space="preserve"> CREDITS</w:t>
          </w:r>
          <w:r w:rsidR="00510E2A"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br w:type="page"/>
          </w:r>
        </w:p>
      </w:sdtContent>
    </w:sdt>
    <w:sdt>
      <w:sdtPr>
        <w:rPr>
          <w:rFonts w:cs="Arial"/>
          <w:color w:val="FFFFFF" w:themeColor="background1"/>
          <w:sz w:val="32"/>
          <w:szCs w:val="32"/>
        </w:rPr>
        <w:id w:val="1739125368"/>
        <w:lock w:val="contentLocked"/>
        <w:placeholder>
          <w:docPart w:val="DefaultPlaceholder_-1854013440"/>
        </w:placeholder>
        <w:group/>
      </w:sdtPr>
      <w:sdtEndPr>
        <w:rPr>
          <w:rFonts w:cstheme="minorBidi"/>
          <w:color w:val="auto"/>
          <w:sz w:val="22"/>
          <w:szCs w:val="22"/>
        </w:rPr>
      </w:sdtEndPr>
      <w:sdtContent>
        <w:p w14:paraId="674356C2" w14:textId="7C99D02E" w:rsidR="005C5BBB" w:rsidRPr="001C3C72" w:rsidRDefault="00F02AB0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  <w:r w:rsidRPr="001C3C72">
            <w:rPr>
              <w:rFonts w:cs="Arial"/>
              <w:noProof/>
              <w:color w:val="FFFFFF" w:themeColor="background1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587FBD96" wp14:editId="2C208B10">
                    <wp:simplePos x="0" y="0"/>
                    <wp:positionH relativeFrom="page">
                      <wp:posOffset>9939</wp:posOffset>
                    </wp:positionH>
                    <wp:positionV relativeFrom="page">
                      <wp:align>top</wp:align>
                    </wp:positionV>
                    <wp:extent cx="7552690" cy="10692020"/>
                    <wp:effectExtent l="0" t="0" r="0" b="0"/>
                    <wp:wrapNone/>
                    <wp:docPr id="638863832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2690" cy="10692020"/>
                            </a:xfrm>
                            <a:prstGeom prst="rect">
                              <a:avLst/>
                            </a:prstGeom>
                            <a:solidFill>
                              <a:srgbClr val="18324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09127CC" id="Rectangle 5" o:spid="_x0000_s1026" style="position:absolute;margin-left:.8pt;margin-top:0;width:594.7pt;height:841.9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" fillcolor="#18324b" stroked="f" strokeweight="1pt">
                    <w10:wrap anchorx="page" anchory="page"/>
                  </v:rect>
                </w:pict>
              </mc:Fallback>
            </mc:AlternateContent>
          </w:r>
        </w:p>
        <w:p w14:paraId="2A2AAF65" w14:textId="4CDBDB46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4B78856E" w14:textId="7B52C570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48DADA45" w14:textId="5EC3CB87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51830471" w14:textId="0C841AB3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18F84C2E" w14:textId="77777777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7B7B2875" w14:textId="1964C636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32F500BF" w14:textId="097C8133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001B4A0E" w14:textId="246EB108" w:rsidR="005C5BBB" w:rsidRDefault="005C5BBB" w:rsidP="005C5BBB">
          <w:pPr>
            <w:spacing w:after="120" w:line="240" w:lineRule="auto"/>
            <w:jc w:val="center"/>
            <w:rPr>
              <w:rFonts w:ascii="Avenir Heavy" w:hAnsi="Avenir Heavy"/>
              <w:color w:val="FFFFFF" w:themeColor="background1"/>
              <w:sz w:val="32"/>
              <w:szCs w:val="32"/>
            </w:rPr>
          </w:pPr>
        </w:p>
        <w:p w14:paraId="1191EABB" w14:textId="3B954B31" w:rsidR="005C5BBB" w:rsidRDefault="005C5BBB" w:rsidP="005C5BBB">
          <w:pPr>
            <w:spacing w:after="120" w:line="240" w:lineRule="auto"/>
            <w:jc w:val="center"/>
            <w:rPr>
              <w:rFonts w:ascii="Avenir Heavy" w:hAnsi="Avenir Heavy"/>
              <w:color w:val="FFFFFF" w:themeColor="background1"/>
              <w:sz w:val="32"/>
              <w:szCs w:val="32"/>
            </w:rPr>
          </w:pPr>
        </w:p>
        <w:p w14:paraId="23315478" w14:textId="1AF86751" w:rsidR="005C5BBB" w:rsidRDefault="005C5BBB" w:rsidP="005C5BBB">
          <w:pPr>
            <w:spacing w:after="120" w:line="240" w:lineRule="auto"/>
            <w:jc w:val="center"/>
            <w:rPr>
              <w:rFonts w:ascii="Avenir Heavy" w:hAnsi="Avenir Heavy"/>
              <w:color w:val="FFFFFF" w:themeColor="background1"/>
              <w:sz w:val="32"/>
              <w:szCs w:val="32"/>
            </w:rPr>
          </w:pPr>
        </w:p>
        <w:p w14:paraId="3EA5ABEA" w14:textId="5257BAF5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2250A794" w14:textId="04DF3AE8" w:rsidR="00F925D4" w:rsidRPr="001C3C72" w:rsidRDefault="00F72BC1" w:rsidP="005C5BBB">
          <w:pPr>
            <w:spacing w:after="120" w:line="240" w:lineRule="auto"/>
            <w:jc w:val="center"/>
            <w:rPr>
              <w:rFonts w:cs="Arial"/>
              <w:b/>
              <w:bCs/>
              <w:color w:val="FFFFFF" w:themeColor="background1"/>
              <w:sz w:val="32"/>
              <w:szCs w:val="32"/>
            </w:rPr>
          </w:pPr>
          <w:r w:rsidRPr="001C3C72">
            <w:rPr>
              <w:rFonts w:cs="Arial"/>
              <w:b/>
              <w:bCs/>
              <w:color w:val="FFFFFF" w:themeColor="background1"/>
              <w:sz w:val="32"/>
              <w:szCs w:val="32"/>
            </w:rPr>
            <w:t>Change the World</w:t>
          </w:r>
        </w:p>
        <w:p w14:paraId="4FFC429D" w14:textId="0845E61E" w:rsidR="00F72BC1" w:rsidRPr="001C3C72" w:rsidRDefault="00040986" w:rsidP="00DA7716">
          <w:pPr>
            <w:spacing w:after="0"/>
            <w:jc w:val="center"/>
            <w:rPr>
              <w:rFonts w:cs="Arial"/>
              <w:color w:val="FFCC00"/>
              <w:sz w:val="24"/>
              <w:szCs w:val="24"/>
            </w:rPr>
          </w:pPr>
          <w:r w:rsidRPr="001C3C72">
            <w:rPr>
              <w:rFonts w:cs="Arial"/>
              <w:b/>
              <w:noProof/>
              <w:color w:val="FFCC00"/>
              <w:sz w:val="28"/>
              <w:szCs w:val="2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BEFA7B8" wp14:editId="372457B7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5234618</wp:posOffset>
                    </wp:positionV>
                    <wp:extent cx="7569835" cy="372197"/>
                    <wp:effectExtent l="0" t="0" r="0" b="8890"/>
                    <wp:wrapNone/>
                    <wp:docPr id="1087085262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69835" cy="372197"/>
                            </a:xfrm>
                            <a:prstGeom prst="rect">
                              <a:avLst/>
                            </a:prstGeom>
                            <a:solidFill>
                              <a:srgbClr val="006B34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2DB3464" id="Rectangle 1" o:spid="_x0000_s1026" style="position:absolute;margin-left:0;margin-top:412.15pt;width:596.05pt;height:29.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" fillcolor="#006b34" stroked="f" strokeweight="1pt">
                    <w10:wrap anchorx="page"/>
                  </v:rect>
                </w:pict>
              </mc:Fallback>
            </mc:AlternateContent>
          </w:r>
          <w:hyperlink r:id="rId13" w:history="1">
            <w:r w:rsidR="00F72BC1" w:rsidRPr="001C3C72">
              <w:rPr>
                <w:rStyle w:val="Hyperlink"/>
                <w:rFonts w:cs="Arial"/>
                <w:color w:val="FFCC00"/>
                <w:sz w:val="28"/>
                <w:szCs w:val="28"/>
                <w:u w:val="none"/>
                <w:lang w:val="en-ZA"/>
              </w:rPr>
              <w:t>mandela.ac.za</w:t>
            </w:r>
          </w:hyperlink>
        </w:p>
      </w:sdtContent>
    </w:sdt>
    <w:p>
      <w:pPr>
        <w:pStyle w:val="1MainHeading"/>
      </w:pPr>
      <w:r>
        <w:t>Reference Document</w:t>
      </w:r>
    </w:p>
    <w:p>
      <w:pPr>
        <w:pStyle w:val="1Sub-heading"/>
      </w:pPr>
      <w:r>
        <w:t>This document defines styles for Quarto/Pandoc output</w:t>
      </w:r>
    </w:p>
    <w:p/>
    <w:p>
      <w:pPr>
        <w:pStyle w:val="1MainHeading"/>
      </w:pPr>
      <w:r>
        <w:t>Heading Levels</w:t>
      </w:r>
    </w:p>
    <w:p>
      <w:pPr>
        <w:pStyle w:val="1MainHeading"/>
      </w:pPr>
      <w:r>
        <w:t>Heading Level 1</w:t>
      </w:r>
    </w:p>
    <w:p>
      <w:pPr>
        <w:pStyle w:val="2MainHeading"/>
      </w:pPr>
      <w:r>
        <w:t>Heading Level 2</w:t>
      </w:r>
    </w:p>
    <w:p>
      <w:pPr>
        <w:pStyle w:val="1Sub-heading"/>
      </w:pPr>
      <w:r>
        <w:t>Heading Level 3</w:t>
      </w:r>
    </w:p>
    <w:p>
      <w:pPr>
        <w:pStyle w:val="2Sub-heading"/>
      </w:pPr>
      <w:r>
        <w:t>Heading Level 4</w:t>
      </w:r>
    </w:p>
    <w:p>
      <w:pPr>
        <w:pStyle w:val="3Sub-heading"/>
      </w:pPr>
      <w:r>
        <w:t>Heading Level 5</w:t>
      </w:r>
    </w:p>
    <w:p>
      <w:pPr>
        <w:pStyle w:val="4Sub-heading"/>
      </w:pPr>
      <w:r>
        <w:t>Heading Level 6</w:t>
      </w:r>
    </w:p>
    <w:p>
      <w:pPr>
        <w:pStyle w:val="1MainHeading"/>
      </w:pPr>
      <w:r>
        <w:t>Paragraph Styles</w:t>
      </w:r>
    </w:p>
    <w:p>
      <w:pPr>
        <w:pStyle w:val="Paragraph"/>
      </w:pPr>
      <w:r>
        <w:t>This is normal body text using the Paragraph style.</w:t>
      </w:r>
    </w:p>
    <w:p>
      <w:pPr>
        <w:pStyle w:val="Bullet-pointList"/>
      </w:pPr>
      <w:r>
        <w:t>Bullet List Item 1</w:t>
      </w:r>
    </w:p>
    <w:p>
      <w:pPr>
        <w:pStyle w:val="Bullet-pointList"/>
      </w:pPr>
      <w:r>
        <w:t>Bullet List Item 2</w:t>
      </w:r>
    </w:p>
    <w:p>
      <w:pPr>
        <w:pStyle w:val="NumberedList"/>
      </w:pPr>
      <w:r>
        <w:t>Numbered List Item 1</w:t>
      </w:r>
    </w:p>
    <w:p>
      <w:pPr>
        <w:pStyle w:val="NumberedList"/>
      </w:pPr>
      <w:r>
        <w:t>Numbered List Item 2</w:t>
      </w:r>
    </w:p>
    <w:p>
      <w:pPr>
        <w:pStyle w:val="Quote"/>
      </w:pPr>
      <w:r>
        <w:t>This is a block quote using the Quote style for important information.</w:t>
      </w:r>
    </w:p>
    <w:p>
      <w:pPr>
        <w:pStyle w:val="1MainHeading"/>
      </w:pPr>
      <w:r>
        <w:t>Table Styles</w:t>
      </w:r>
    </w:p>
    <w:p>
      <w:pPr>
        <w:pStyle w:val="2MainHeading"/>
      </w:pPr>
      <w:r>
        <w:t>Table with NMU Science style:</w:t>
      </w:r>
    </w:p>
    <w:tbl>
      <w:tblPr>
        <w:tblStyle w:val="NMUScience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Cell 1-1</w:t>
            </w:r>
          </w:p>
        </w:tc>
        <w:tc>
          <w:tcPr>
            <w:tcW w:type="dxa" w:w="3009"/>
          </w:tcPr>
          <w:p>
            <w:r>
              <w:t>Cell 1-2</w:t>
            </w:r>
          </w:p>
        </w:tc>
        <w:tc>
          <w:tcPr>
            <w:tcW w:type="dxa" w:w="3009"/>
          </w:tcPr>
          <w:p>
            <w:r>
              <w:t>Cell 1-3</w:t>
            </w:r>
          </w:p>
        </w:tc>
      </w:tr>
      <w:tr>
        <w:tc>
          <w:tcPr>
            <w:tcW w:type="dxa" w:w="3009"/>
          </w:tcPr>
          <w:p>
            <w:r>
              <w:t>Cell 2-1</w:t>
            </w:r>
          </w:p>
        </w:tc>
        <w:tc>
          <w:tcPr>
            <w:tcW w:type="dxa" w:w="3009"/>
          </w:tcPr>
          <w:p>
            <w:r>
              <w:t>Cell 2-2</w:t>
            </w:r>
          </w:p>
        </w:tc>
        <w:tc>
          <w:tcPr>
            <w:tcW w:type="dxa" w:w="3009"/>
          </w:tcPr>
          <w:p>
            <w:r>
              <w:t>Cell 2-3</w:t>
            </w:r>
          </w:p>
        </w:tc>
      </w:tr>
      <w:tr>
        <w:tc>
          <w:tcPr>
            <w:tcW w:type="dxa" w:w="3009"/>
          </w:tcPr>
          <w:p>
            <w:r>
              <w:t>Cell 3-1</w:t>
            </w:r>
          </w:p>
        </w:tc>
        <w:tc>
          <w:tcPr>
            <w:tcW w:type="dxa" w:w="3009"/>
          </w:tcPr>
          <w:p>
            <w:r>
              <w:t>Cell 3-2</w:t>
            </w:r>
          </w:p>
        </w:tc>
        <w:tc>
          <w:tcPr>
            <w:tcW w:type="dxa" w:w="3009"/>
          </w:tcPr>
          <w:p>
            <w:r>
              <w:t>Cell 3-3</w:t>
            </w:r>
          </w:p>
        </w:tc>
      </w:tr>
    </w:tbl>
    <w:p>
      <w:pPr>
        <w:pStyle w:val="2MainHeading"/>
      </w:pPr>
      <w:r>
        <w:t>Table with NMU Blue style:</w:t>
      </w:r>
    </w:p>
    <w:tbl>
      <w:tblPr>
        <w:tblStyle w:val="NMUBlue1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Header 1</w:t>
            </w:r>
          </w:p>
        </w:tc>
        <w:tc>
          <w:tcPr>
            <w:tcW w:type="dxa" w:w="4513"/>
          </w:tcPr>
          <w:p>
            <w:r>
              <w:t>Header 2</w:t>
            </w:r>
          </w:p>
        </w:tc>
      </w:tr>
      <w:tr>
        <w:tc>
          <w:tcPr>
            <w:tcW w:type="dxa" w:w="4513"/>
          </w:tcPr>
          <w:p>
            <w:r>
              <w:t>Data 1</w:t>
            </w:r>
          </w:p>
        </w:tc>
        <w:tc>
          <w:tcPr>
            <w:tcW w:type="dxa" w:w="4513"/>
          </w:tcPr>
          <w:p>
            <w:r>
              <w:t>Data 2</w:t>
            </w:r>
          </w:p>
        </w:tc>
      </w:tr>
    </w:tbl>
    <w:p>
      <w:pPr>
        <w:pStyle w:val="1MainHeading"/>
      </w:pPr>
      <w:r>
        <w:t>Metadata</w:t>
      </w:r>
    </w:p>
    <w:p>
      <w:pPr/>
      <w:r>
        <w:t>Title: Document Title</w:t>
      </w:r>
    </w:p>
    <w:p>
      <w:pPr/>
      <w:r>
        <w:t>Author: Author Name</w:t>
      </w:r>
    </w:p>
    <w:p>
      <w:pPr/>
      <w:r>
        <w:t>Date: January 2025</w:t>
      </w:r>
    </w:p>
    <w:p>
      <w:pPr>
        <w:pStyle w:val="1MainHeading"/>
      </w:pPr>
      <w:r>
        <w:t>Code Block</w:t>
      </w:r>
    </w:p>
    <w:p>
      <w:pPr/>
      <w:r>
        <w:rPr>
          <w:rFonts w:ascii="Courier New" w:hAnsi="Courier New"/>
        </w:rPr>
        <w:t>function example() { return "code"; }</w:t>
      </w:r>
    </w:p>
    <w:sectPr w:rsidR="00F72BC1" w:rsidRPr="001C3C72" w:rsidSect="000A49F4"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ECEFE" w14:textId="77777777" w:rsidR="00796CC8" w:rsidRDefault="00796CC8" w:rsidP="00310CF6">
      <w:pPr>
        <w:spacing w:after="0" w:line="240" w:lineRule="auto"/>
      </w:pPr>
      <w:r>
        <w:separator/>
      </w:r>
    </w:p>
  </w:endnote>
  <w:endnote w:type="continuationSeparator" w:id="0">
    <w:p w14:paraId="7E19F8A2" w14:textId="77777777" w:rsidR="00796CC8" w:rsidRDefault="00796CC8" w:rsidP="00310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ook">
    <w:charset w:val="00"/>
    <w:family w:val="auto"/>
    <w:pitch w:val="variable"/>
    <w:sig w:usb0="800000AF" w:usb1="5000204A" w:usb2="00000000" w:usb3="00000000" w:csb0="0000009B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479D296-3D8A-43C4-AAF4-FF414EC3D2E8}"/>
    <w:embedBold r:id="rId2" w:fontKey="{F206BA5A-CFA5-4AA5-B80B-844302472B7C}"/>
    <w:embedItalic r:id="rId3" w:fontKey="{4E51EAD2-12B6-45F8-B5C8-57AAB7ECDE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00"/>
    <w:family w:val="swiss"/>
    <w:pitch w:val="variable"/>
    <w:sig w:usb0="800000AF" w:usb1="5000204A" w:usb2="00000000" w:usb3="00000000" w:csb0="0000009B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0F6687C-8D60-4C2E-B402-2F0711DCE4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94A1" w14:textId="71562959" w:rsidR="000A49F4" w:rsidRDefault="00A774AC">
    <w:pPr>
      <w:pStyle w:val="Footer"/>
    </w:pPr>
    <w:r>
      <w:rPr>
        <w:rFonts w:ascii="Avenir Black" w:hAnsi="Avenir Black"/>
        <w:b/>
        <w:noProof/>
        <w:sz w:val="24"/>
        <w:szCs w:val="24"/>
        <w:lang w:val="en-US"/>
      </w:rPr>
      <w:drawing>
        <wp:anchor distT="0" distB="0" distL="114300" distR="114300" simplePos="0" relativeHeight="251662336" behindDoc="0" locked="0" layoutInCell="1" allowOverlap="1" wp14:anchorId="62DEB28C" wp14:editId="0AF6F03A">
          <wp:simplePos x="0" y="0"/>
          <wp:positionH relativeFrom="column">
            <wp:posOffset>-656590</wp:posOffset>
          </wp:positionH>
          <wp:positionV relativeFrom="paragraph">
            <wp:posOffset>403860</wp:posOffset>
          </wp:positionV>
          <wp:extent cx="1984375" cy="92075"/>
          <wp:effectExtent l="0" t="0" r="0" b="3175"/>
          <wp:wrapNone/>
          <wp:docPr id="1712178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9954735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4375" cy="92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75C2">
      <w:rPr>
        <w:rFonts w:ascii="Avenir Black" w:hAnsi="Avenir Black"/>
        <w:b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5B2C011" wp14:editId="117D2F2D">
              <wp:simplePos x="0" y="0"/>
              <wp:positionH relativeFrom="column">
                <wp:posOffset>5365750</wp:posOffset>
              </wp:positionH>
              <wp:positionV relativeFrom="paragraph">
                <wp:posOffset>305435</wp:posOffset>
              </wp:positionV>
              <wp:extent cx="990600" cy="279400"/>
              <wp:effectExtent l="0" t="0" r="0" b="6350"/>
              <wp:wrapNone/>
              <wp:docPr id="4940231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279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E686E3" w14:textId="600159EF" w:rsidR="00EF75C2" w:rsidRPr="00395310" w:rsidRDefault="00EF75C2" w:rsidP="00395310">
                          <w:pPr>
                            <w:jc w:val="right"/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</w:pPr>
                          <w:r w:rsidRPr="00395310"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  <w:fldChar w:fldCharType="begin"/>
                          </w:r>
                          <w:r w:rsidRPr="00395310"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  <w:instrText xml:space="preserve"> PAGE   \* MERGEFORMAT </w:instrText>
                          </w:r>
                          <w:r w:rsidRPr="00395310"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  <w:fldChar w:fldCharType="separate"/>
                          </w:r>
                          <w:r w:rsidRPr="00395310">
                            <w:rPr>
                              <w:rFonts w:ascii="Avenir Medium" w:hAnsi="Avenir Medium"/>
                              <w:noProof/>
                              <w:color w:val="FFFFFF" w:themeColor="background1"/>
                              <w:sz w:val="20"/>
                            </w:rPr>
                            <w:t>1</w:t>
                          </w:r>
                          <w:r w:rsidRPr="00395310">
                            <w:rPr>
                              <w:rFonts w:ascii="Avenir Medium" w:hAnsi="Avenir Medium"/>
                              <w:noProof/>
                              <w:color w:val="FFFFFF" w:themeColor="background1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B2C01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22.5pt;margin-top:24.05pt;width:78pt;height:2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" filled="f" stroked="f" strokeweight=".5pt">
              <v:textbox>
                <w:txbxContent>
                  <w:p w14:paraId="61E686E3" w14:textId="600159EF" w:rsidR="00EF75C2" w:rsidRPr="00395310" w:rsidRDefault="00EF75C2" w:rsidP="00395310">
                    <w:pPr>
                      <w:jc w:val="right"/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</w:pPr>
                    <w:r w:rsidRPr="00395310"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  <w:fldChar w:fldCharType="begin"/>
                    </w:r>
                    <w:r w:rsidRPr="00395310"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  <w:instrText xml:space="preserve"> PAGE   \* MERGEFORMAT </w:instrText>
                    </w:r>
                    <w:r w:rsidRPr="00395310"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  <w:fldChar w:fldCharType="separate"/>
                    </w:r>
                    <w:r w:rsidRPr="00395310">
                      <w:rPr>
                        <w:rFonts w:ascii="Avenir Medium" w:hAnsi="Avenir Medium"/>
                        <w:noProof/>
                        <w:color w:val="FFFFFF" w:themeColor="background1"/>
                        <w:sz w:val="20"/>
                      </w:rPr>
                      <w:t>1</w:t>
                    </w:r>
                    <w:r w:rsidRPr="00395310">
                      <w:rPr>
                        <w:rFonts w:ascii="Avenir Medium" w:hAnsi="Avenir Medium"/>
                        <w:noProof/>
                        <w:color w:val="FFFFFF" w:themeColor="background1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EF75C2">
      <w:rPr>
        <w:rFonts w:ascii="Avenir Black" w:hAnsi="Avenir Black"/>
        <w:b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AC4248" wp14:editId="22B615BB">
              <wp:simplePos x="0" y="0"/>
              <wp:positionH relativeFrom="page">
                <wp:align>left</wp:align>
              </wp:positionH>
              <wp:positionV relativeFrom="paragraph">
                <wp:posOffset>273685</wp:posOffset>
              </wp:positionV>
              <wp:extent cx="7569835" cy="361950"/>
              <wp:effectExtent l="0" t="0" r="0" b="0"/>
              <wp:wrapNone/>
              <wp:docPr id="195675575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9835" cy="361950"/>
                      </a:xfrm>
                      <a:prstGeom prst="rect">
                        <a:avLst/>
                      </a:prstGeom>
                      <a:solidFill>
                        <a:srgbClr val="18324B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50C12A" id="Rectangle 1" o:spid="_x0000_s1026" style="position:absolute;margin-left:0;margin-top:21.55pt;width:596.05pt;height:28.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" fillcolor="#18324b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98EB" w14:textId="68A9165E" w:rsidR="005C5BBB" w:rsidRDefault="005C5BBB">
    <w:pPr>
      <w:pStyle w:val="Footer"/>
    </w:pPr>
    <w:r w:rsidRPr="00F72BC1">
      <w:rPr>
        <w:rFonts w:ascii="Avenir Heavy" w:hAnsi="Avenir Heavy"/>
        <w:noProof/>
        <w:color w:val="FFFFFF" w:themeColor="background1"/>
        <w:sz w:val="32"/>
        <w:szCs w:val="32"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9CC160A" wp14:editId="39459864">
              <wp:simplePos x="0" y="0"/>
              <wp:positionH relativeFrom="page">
                <wp:align>right</wp:align>
              </wp:positionH>
              <wp:positionV relativeFrom="paragraph">
                <wp:posOffset>273685</wp:posOffset>
              </wp:positionV>
              <wp:extent cx="7552267" cy="361950"/>
              <wp:effectExtent l="0" t="0" r="0" b="0"/>
              <wp:wrapNone/>
              <wp:docPr id="43658021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267" cy="361950"/>
                      </a:xfrm>
                      <a:prstGeom prst="rect">
                        <a:avLst/>
                      </a:prstGeom>
                      <a:solidFill>
                        <a:srgbClr val="18324B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0DB1B7" id="Rectangle 1" o:spid="_x0000_s1026" style="position:absolute;margin-left:543.45pt;margin-top:21.55pt;width:594.65pt;height:28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" fillcolor="#18324b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21733" w14:textId="77777777" w:rsidR="00796CC8" w:rsidRDefault="00796CC8" w:rsidP="00310CF6">
      <w:pPr>
        <w:spacing w:after="0" w:line="240" w:lineRule="auto"/>
      </w:pPr>
      <w:r>
        <w:separator/>
      </w:r>
    </w:p>
  </w:footnote>
  <w:footnote w:type="continuationSeparator" w:id="0">
    <w:p w14:paraId="1185F4B2" w14:textId="77777777" w:rsidR="00796CC8" w:rsidRDefault="00796CC8" w:rsidP="00310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62335" w14:textId="3AF4A2E8" w:rsidR="000A49F4" w:rsidRDefault="000A49F4">
    <w:pPr>
      <w:pStyle w:val="Header"/>
    </w:pPr>
    <w:r>
      <w:rPr>
        <w:rFonts w:ascii="Avenir Black" w:hAnsi="Avenir Black"/>
        <w:b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1A6982" wp14:editId="5D2D1615">
              <wp:simplePos x="0" y="0"/>
              <wp:positionH relativeFrom="page">
                <wp:align>left</wp:align>
              </wp:positionH>
              <wp:positionV relativeFrom="paragraph">
                <wp:posOffset>-448310</wp:posOffset>
              </wp:positionV>
              <wp:extent cx="7569983" cy="104775"/>
              <wp:effectExtent l="0" t="0" r="0" b="9525"/>
              <wp:wrapNone/>
              <wp:docPr id="13334961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9983" cy="104775"/>
                      </a:xfrm>
                      <a:prstGeom prst="rect">
                        <a:avLst/>
                      </a:prstGeom>
                      <a:solidFill>
                        <a:srgbClr val="006B3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907107" id="Rectangle 1" o:spid="_x0000_s1026" style="position:absolute;margin-left:0;margin-top:-35.3pt;width:596.05pt;height:8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" fillcolor="#006b34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15776"/>
    <w:multiLevelType w:val="hybridMultilevel"/>
    <w:tmpl w:val="270C777E"/>
    <w:lvl w:ilvl="0" w:tplc="C63A1C5C">
      <w:start w:val="1"/>
      <w:numFmt w:val="bullet"/>
      <w:pStyle w:val="Bullet-poin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362967"/>
    <w:multiLevelType w:val="hybridMultilevel"/>
    <w:tmpl w:val="2BAAA59E"/>
    <w:lvl w:ilvl="0" w:tplc="570853B4">
      <w:start w:val="1"/>
      <w:numFmt w:val="decimal"/>
      <w:pStyle w:val="NumberedList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077490">
    <w:abstractNumId w:val="0"/>
  </w:num>
  <w:num w:numId="2" w16cid:durableId="1468089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2E"/>
    <w:rsid w:val="00000AB0"/>
    <w:rsid w:val="000063C4"/>
    <w:rsid w:val="000375EE"/>
    <w:rsid w:val="00040986"/>
    <w:rsid w:val="00040AF0"/>
    <w:rsid w:val="000426A0"/>
    <w:rsid w:val="0005158F"/>
    <w:rsid w:val="00075C7F"/>
    <w:rsid w:val="000A49F4"/>
    <w:rsid w:val="000B55AA"/>
    <w:rsid w:val="000C672A"/>
    <w:rsid w:val="000D25E1"/>
    <w:rsid w:val="000D2ADB"/>
    <w:rsid w:val="0010277A"/>
    <w:rsid w:val="00102E10"/>
    <w:rsid w:val="00104C8C"/>
    <w:rsid w:val="00107EED"/>
    <w:rsid w:val="00124C45"/>
    <w:rsid w:val="0014076F"/>
    <w:rsid w:val="001505B9"/>
    <w:rsid w:val="001539B6"/>
    <w:rsid w:val="001616A4"/>
    <w:rsid w:val="00170482"/>
    <w:rsid w:val="00171593"/>
    <w:rsid w:val="00172167"/>
    <w:rsid w:val="00196042"/>
    <w:rsid w:val="001A2DFB"/>
    <w:rsid w:val="001A4AF7"/>
    <w:rsid w:val="001C08DE"/>
    <w:rsid w:val="001C3C72"/>
    <w:rsid w:val="001D7BAC"/>
    <w:rsid w:val="001F432F"/>
    <w:rsid w:val="00202C4D"/>
    <w:rsid w:val="00214E36"/>
    <w:rsid w:val="0022415C"/>
    <w:rsid w:val="00234DD4"/>
    <w:rsid w:val="002439DF"/>
    <w:rsid w:val="00277EE9"/>
    <w:rsid w:val="002813DD"/>
    <w:rsid w:val="00297B35"/>
    <w:rsid w:val="002E787E"/>
    <w:rsid w:val="002F6380"/>
    <w:rsid w:val="00306820"/>
    <w:rsid w:val="00310CF6"/>
    <w:rsid w:val="00313D09"/>
    <w:rsid w:val="0032190C"/>
    <w:rsid w:val="00322CCD"/>
    <w:rsid w:val="00326FCF"/>
    <w:rsid w:val="003455A0"/>
    <w:rsid w:val="00360476"/>
    <w:rsid w:val="003624B4"/>
    <w:rsid w:val="003714FD"/>
    <w:rsid w:val="00384E71"/>
    <w:rsid w:val="00385408"/>
    <w:rsid w:val="00391BD9"/>
    <w:rsid w:val="00395310"/>
    <w:rsid w:val="003A6326"/>
    <w:rsid w:val="003A67C3"/>
    <w:rsid w:val="003C3EF8"/>
    <w:rsid w:val="003C4B87"/>
    <w:rsid w:val="003D07FF"/>
    <w:rsid w:val="003E0BB6"/>
    <w:rsid w:val="00434241"/>
    <w:rsid w:val="00435B88"/>
    <w:rsid w:val="00435E96"/>
    <w:rsid w:val="004467EE"/>
    <w:rsid w:val="00457A13"/>
    <w:rsid w:val="0046223F"/>
    <w:rsid w:val="00482F3D"/>
    <w:rsid w:val="00486EBA"/>
    <w:rsid w:val="00491AB7"/>
    <w:rsid w:val="00493D33"/>
    <w:rsid w:val="004978BC"/>
    <w:rsid w:val="004A3566"/>
    <w:rsid w:val="004A7EAF"/>
    <w:rsid w:val="004B41CD"/>
    <w:rsid w:val="004B4A6B"/>
    <w:rsid w:val="004B6545"/>
    <w:rsid w:val="004B65D4"/>
    <w:rsid w:val="004D2588"/>
    <w:rsid w:val="004D53A4"/>
    <w:rsid w:val="004E1872"/>
    <w:rsid w:val="004F72A0"/>
    <w:rsid w:val="005028D6"/>
    <w:rsid w:val="00503B21"/>
    <w:rsid w:val="00503EA6"/>
    <w:rsid w:val="005050A3"/>
    <w:rsid w:val="00510E2A"/>
    <w:rsid w:val="00512C25"/>
    <w:rsid w:val="00517902"/>
    <w:rsid w:val="00523029"/>
    <w:rsid w:val="00523E0B"/>
    <w:rsid w:val="00525083"/>
    <w:rsid w:val="00535D96"/>
    <w:rsid w:val="00544883"/>
    <w:rsid w:val="00547590"/>
    <w:rsid w:val="005538C0"/>
    <w:rsid w:val="0059327A"/>
    <w:rsid w:val="005A1F27"/>
    <w:rsid w:val="005A5740"/>
    <w:rsid w:val="005B2508"/>
    <w:rsid w:val="005B2933"/>
    <w:rsid w:val="005C24E2"/>
    <w:rsid w:val="005C5BBB"/>
    <w:rsid w:val="005F43FB"/>
    <w:rsid w:val="00604D7D"/>
    <w:rsid w:val="00623084"/>
    <w:rsid w:val="006619B0"/>
    <w:rsid w:val="00666E49"/>
    <w:rsid w:val="006A3C5A"/>
    <w:rsid w:val="006C1F01"/>
    <w:rsid w:val="006D3736"/>
    <w:rsid w:val="006E3F0B"/>
    <w:rsid w:val="0070192E"/>
    <w:rsid w:val="00713236"/>
    <w:rsid w:val="00715BFC"/>
    <w:rsid w:val="0071732D"/>
    <w:rsid w:val="007221D0"/>
    <w:rsid w:val="007228BD"/>
    <w:rsid w:val="00735A3A"/>
    <w:rsid w:val="00736BD4"/>
    <w:rsid w:val="00752AF4"/>
    <w:rsid w:val="00771477"/>
    <w:rsid w:val="0079246C"/>
    <w:rsid w:val="00796CC8"/>
    <w:rsid w:val="007C3647"/>
    <w:rsid w:val="007C67FE"/>
    <w:rsid w:val="007E2247"/>
    <w:rsid w:val="007F06F8"/>
    <w:rsid w:val="008133AE"/>
    <w:rsid w:val="00814821"/>
    <w:rsid w:val="00827869"/>
    <w:rsid w:val="008632C7"/>
    <w:rsid w:val="00864C04"/>
    <w:rsid w:val="008702FE"/>
    <w:rsid w:val="00885123"/>
    <w:rsid w:val="008E5EB1"/>
    <w:rsid w:val="008E7F76"/>
    <w:rsid w:val="008F2D73"/>
    <w:rsid w:val="00900DDB"/>
    <w:rsid w:val="009071E6"/>
    <w:rsid w:val="009279BF"/>
    <w:rsid w:val="009340D5"/>
    <w:rsid w:val="00946534"/>
    <w:rsid w:val="009466F1"/>
    <w:rsid w:val="009472DC"/>
    <w:rsid w:val="00962030"/>
    <w:rsid w:val="00985DDD"/>
    <w:rsid w:val="00991BEA"/>
    <w:rsid w:val="00995072"/>
    <w:rsid w:val="009A3324"/>
    <w:rsid w:val="009B7997"/>
    <w:rsid w:val="00A11642"/>
    <w:rsid w:val="00A3171D"/>
    <w:rsid w:val="00A41E72"/>
    <w:rsid w:val="00A42D0C"/>
    <w:rsid w:val="00A457E8"/>
    <w:rsid w:val="00A477E2"/>
    <w:rsid w:val="00A53DEC"/>
    <w:rsid w:val="00A774AC"/>
    <w:rsid w:val="00A872FB"/>
    <w:rsid w:val="00AA72EF"/>
    <w:rsid w:val="00AA7389"/>
    <w:rsid w:val="00AB1CD3"/>
    <w:rsid w:val="00AF3736"/>
    <w:rsid w:val="00AF5C87"/>
    <w:rsid w:val="00AF6FFD"/>
    <w:rsid w:val="00B05241"/>
    <w:rsid w:val="00B1302C"/>
    <w:rsid w:val="00B143C0"/>
    <w:rsid w:val="00B26D77"/>
    <w:rsid w:val="00B338EC"/>
    <w:rsid w:val="00B44C05"/>
    <w:rsid w:val="00B52596"/>
    <w:rsid w:val="00B7451B"/>
    <w:rsid w:val="00B80341"/>
    <w:rsid w:val="00B921C5"/>
    <w:rsid w:val="00B921D0"/>
    <w:rsid w:val="00B95F97"/>
    <w:rsid w:val="00BA2AB3"/>
    <w:rsid w:val="00BB02C2"/>
    <w:rsid w:val="00BC1444"/>
    <w:rsid w:val="00BD1623"/>
    <w:rsid w:val="00BE33E2"/>
    <w:rsid w:val="00C275A2"/>
    <w:rsid w:val="00C31979"/>
    <w:rsid w:val="00C41BC3"/>
    <w:rsid w:val="00C566E8"/>
    <w:rsid w:val="00C906FF"/>
    <w:rsid w:val="00CB1175"/>
    <w:rsid w:val="00CD739D"/>
    <w:rsid w:val="00CE1708"/>
    <w:rsid w:val="00CE4EC5"/>
    <w:rsid w:val="00CE4FB1"/>
    <w:rsid w:val="00CF730C"/>
    <w:rsid w:val="00D03C00"/>
    <w:rsid w:val="00D10928"/>
    <w:rsid w:val="00D169BE"/>
    <w:rsid w:val="00D232BE"/>
    <w:rsid w:val="00D26150"/>
    <w:rsid w:val="00D3420F"/>
    <w:rsid w:val="00D42F7E"/>
    <w:rsid w:val="00D43D97"/>
    <w:rsid w:val="00D519F8"/>
    <w:rsid w:val="00D65128"/>
    <w:rsid w:val="00D6725E"/>
    <w:rsid w:val="00DA7716"/>
    <w:rsid w:val="00DC07B3"/>
    <w:rsid w:val="00DD7E41"/>
    <w:rsid w:val="00DE7A2F"/>
    <w:rsid w:val="00E14D49"/>
    <w:rsid w:val="00E43D74"/>
    <w:rsid w:val="00E449C3"/>
    <w:rsid w:val="00E54DB0"/>
    <w:rsid w:val="00E55D38"/>
    <w:rsid w:val="00EA07B3"/>
    <w:rsid w:val="00EA21CF"/>
    <w:rsid w:val="00EE18A0"/>
    <w:rsid w:val="00EE1FDC"/>
    <w:rsid w:val="00EF0D17"/>
    <w:rsid w:val="00EF1B09"/>
    <w:rsid w:val="00EF244F"/>
    <w:rsid w:val="00EF5859"/>
    <w:rsid w:val="00EF75C2"/>
    <w:rsid w:val="00F02AB0"/>
    <w:rsid w:val="00F23FCE"/>
    <w:rsid w:val="00F33C9D"/>
    <w:rsid w:val="00F36025"/>
    <w:rsid w:val="00F53A64"/>
    <w:rsid w:val="00F6309D"/>
    <w:rsid w:val="00F70EEC"/>
    <w:rsid w:val="00F72BC1"/>
    <w:rsid w:val="00F9024F"/>
    <w:rsid w:val="00F925D4"/>
    <w:rsid w:val="00FA1328"/>
    <w:rsid w:val="00FA3FCE"/>
    <w:rsid w:val="00FA6252"/>
    <w:rsid w:val="00FC56A8"/>
    <w:rsid w:val="00FC7FAD"/>
    <w:rsid w:val="00FD1284"/>
    <w:rsid w:val="00FD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89D98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Book" w:eastAsiaTheme="minorHAnsi" w:hAnsi="Avenir Book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E43D7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2"/>
    <w:semiHidden/>
    <w:qFormat/>
    <w:rsid w:val="00EF244F"/>
    <w:pPr>
      <w:keepNext/>
      <w:keepLines/>
      <w:shd w:val="clear" w:color="auto" w:fill="18324B"/>
      <w:spacing w:before="360" w:after="80"/>
      <w:ind w:firstLine="113"/>
      <w:outlineLvl w:val="0"/>
    </w:pPr>
    <w:rPr>
      <w:rFonts w:ascii="Avenir Black" w:eastAsiaTheme="majorEastAsia" w:hAnsi="Avenir Black" w:cstheme="majorBidi"/>
      <w:caps/>
      <w:color w:val="FFFFFF" w:themeColor="background1"/>
      <w:sz w:val="30"/>
      <w:szCs w:val="40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2"/>
    <w:semiHidden/>
    <w:qFormat/>
    <w:rsid w:val="00CD739D"/>
    <w:pPr>
      <w:keepNext/>
      <w:keepLines/>
      <w:spacing w:before="160" w:after="80"/>
      <w:outlineLvl w:val="1"/>
    </w:pPr>
    <w:rPr>
      <w:rFonts w:ascii="Avenir Black" w:eastAsiaTheme="majorEastAsia" w:hAnsi="Avenir Black" w:cstheme="majorBidi"/>
      <w:color w:val="18324B"/>
      <w:sz w:val="30"/>
      <w:szCs w:val="32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3"/>
    <w:semiHidden/>
    <w:qFormat/>
    <w:rsid w:val="00985DDD"/>
    <w:pPr>
      <w:keepNext/>
      <w:keepLines/>
      <w:spacing w:before="160" w:after="80"/>
      <w:outlineLvl w:val="2"/>
    </w:pPr>
    <w:rPr>
      <w:rFonts w:ascii="Avenir Black" w:eastAsiaTheme="majorEastAsia" w:hAnsi="Avenir Black" w:cstheme="majorBidi"/>
      <w:color w:val="18324B"/>
      <w:sz w:val="24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3"/>
    <w:semiHidden/>
    <w:qFormat/>
    <w:rsid w:val="00666E49"/>
    <w:pPr>
      <w:keepNext/>
      <w:keepLines/>
      <w:spacing w:before="80" w:after="40"/>
      <w:outlineLvl w:val="3"/>
    </w:pPr>
    <w:rPr>
      <w:rFonts w:ascii="Avenir Black" w:eastAsiaTheme="majorEastAsia" w:hAnsi="Avenir Black" w:cstheme="majorBidi"/>
      <w:iCs/>
      <w:color w:val="6C284F"/>
      <w:sz w:val="24"/>
      <w:lang w:val="en-US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1A2DFB"/>
    <w:pPr>
      <w:keepNext/>
      <w:keepLines/>
      <w:spacing w:before="80" w:after="40"/>
      <w:ind w:left="170"/>
      <w:outlineLvl w:val="4"/>
    </w:pPr>
    <w:rPr>
      <w:rFonts w:ascii="Avenir Heavy" w:eastAsiaTheme="majorEastAsia" w:hAnsi="Avenir Heavy" w:cstheme="majorBidi"/>
      <w:b/>
      <w:color w:val="18324B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701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701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01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01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semiHidden/>
    <w:rsid w:val="00503EA6"/>
    <w:rPr>
      <w:rFonts w:ascii="Avenir Black" w:eastAsiaTheme="majorEastAsia" w:hAnsi="Avenir Black" w:cstheme="majorBidi"/>
      <w:caps/>
      <w:color w:val="FFFFFF" w:themeColor="background1"/>
      <w:sz w:val="30"/>
      <w:szCs w:val="40"/>
      <w:shd w:val="clear" w:color="auto" w:fill="18324B"/>
      <w:lang w:val="en-US"/>
    </w:rPr>
  </w:style>
  <w:style w:type="character" w:customStyle="1" w:styleId="Heading2Char">
    <w:name w:val="Heading 2 Char"/>
    <w:basedOn w:val="DefaultParagraphFont"/>
    <w:link w:val="Heading2"/>
    <w:uiPriority w:val="2"/>
    <w:semiHidden/>
    <w:rsid w:val="00503EA6"/>
    <w:rPr>
      <w:rFonts w:ascii="Avenir Black" w:eastAsiaTheme="majorEastAsia" w:hAnsi="Avenir Black" w:cstheme="majorBidi"/>
      <w:color w:val="18324B"/>
      <w:sz w:val="30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503EA6"/>
    <w:rPr>
      <w:rFonts w:ascii="Avenir Black" w:eastAsiaTheme="majorEastAsia" w:hAnsi="Avenir Black" w:cstheme="majorBidi"/>
      <w:color w:val="18324B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503EA6"/>
    <w:rPr>
      <w:rFonts w:ascii="Avenir Black" w:eastAsiaTheme="majorEastAsia" w:hAnsi="Avenir Black" w:cstheme="majorBidi"/>
      <w:iCs/>
      <w:color w:val="6C284F"/>
      <w:sz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503EA6"/>
    <w:rPr>
      <w:rFonts w:ascii="Avenir Heavy" w:eastAsiaTheme="majorEastAsia" w:hAnsi="Avenir Heavy" w:cstheme="majorBidi"/>
      <w:b/>
      <w:color w:val="18324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8BD"/>
    <w:rPr>
      <w:rFonts w:ascii="Avenir Book" w:eastAsiaTheme="majorEastAsia" w:hAnsi="Avenir Book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8BD"/>
    <w:rPr>
      <w:rFonts w:ascii="Avenir Book" w:eastAsiaTheme="majorEastAsia" w:hAnsi="Avenir Book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8BD"/>
    <w:rPr>
      <w:rFonts w:ascii="Avenir Book" w:eastAsiaTheme="majorEastAsia" w:hAnsi="Avenir Book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8BD"/>
    <w:rPr>
      <w:rFonts w:ascii="Avenir Book" w:eastAsiaTheme="majorEastAsia" w:hAnsi="Avenir Book" w:cstheme="majorBidi"/>
      <w:color w:val="272727" w:themeColor="text1" w:themeTint="D8"/>
    </w:rPr>
  </w:style>
  <w:style w:type="paragraph" w:customStyle="1" w:styleId="1MainHeading">
    <w:name w:val="1 Main Heading"/>
    <w:basedOn w:val="Heading1"/>
    <w:link w:val="1MainHeadingChar"/>
    <w:autoRedefine/>
    <w:qFormat/>
    <w:rsid w:val="00124C45"/>
    <w:rPr>
      <w:rFonts w:ascii="Arial" w:hAnsi="Arial"/>
      <w:b/>
    </w:rPr>
  </w:style>
  <w:style w:type="character" w:customStyle="1" w:styleId="1MainHeadingChar">
    <w:name w:val="1 Main Heading Char"/>
    <w:basedOn w:val="Heading1Char"/>
    <w:link w:val="1MainHeading"/>
    <w:rsid w:val="00124C45"/>
    <w:rPr>
      <w:rFonts w:ascii="Arial" w:eastAsiaTheme="majorEastAsia" w:hAnsi="Arial" w:cstheme="majorBidi"/>
      <w:b/>
      <w:caps/>
      <w:color w:val="FFFFFF" w:themeColor="background1"/>
      <w:sz w:val="30"/>
      <w:szCs w:val="40"/>
      <w:shd w:val="clear" w:color="auto" w:fill="18324B"/>
      <w:lang w:val="en-US"/>
    </w:rPr>
  </w:style>
  <w:style w:type="paragraph" w:customStyle="1" w:styleId="2MainHeading">
    <w:name w:val="2 Main Heading"/>
    <w:basedOn w:val="Heading2"/>
    <w:link w:val="2MainHeadingChar"/>
    <w:autoRedefine/>
    <w:qFormat/>
    <w:rsid w:val="00124C45"/>
    <w:rPr>
      <w:rFonts w:ascii="Arial" w:hAnsi="Arial"/>
      <w:b/>
    </w:rPr>
  </w:style>
  <w:style w:type="character" w:customStyle="1" w:styleId="2MainHeadingChar">
    <w:name w:val="2 Main Heading Char"/>
    <w:basedOn w:val="Heading2Char"/>
    <w:link w:val="2MainHeading"/>
    <w:rsid w:val="00124C45"/>
    <w:rPr>
      <w:rFonts w:ascii="Arial" w:eastAsiaTheme="majorEastAsia" w:hAnsi="Arial" w:cstheme="majorBidi"/>
      <w:b/>
      <w:color w:val="18324B"/>
      <w:sz w:val="30"/>
      <w:szCs w:val="32"/>
      <w:lang w:val="en-US"/>
    </w:rPr>
  </w:style>
  <w:style w:type="paragraph" w:styleId="Quote">
    <w:name w:val="Quote"/>
    <w:basedOn w:val="Normal"/>
    <w:next w:val="Normal"/>
    <w:link w:val="QuoteChar"/>
    <w:autoRedefine/>
    <w:uiPriority w:val="4"/>
    <w:qFormat/>
    <w:rsid w:val="000063C4"/>
    <w:pPr>
      <w:shd w:val="clear" w:color="auto" w:fill="F4F4F4"/>
      <w:spacing w:before="160"/>
      <w:jc w:val="center"/>
    </w:pPr>
    <w:rPr>
      <w:i/>
      <w:iCs/>
      <w:color w:val="006B34"/>
    </w:rPr>
  </w:style>
  <w:style w:type="character" w:customStyle="1" w:styleId="QuoteChar">
    <w:name w:val="Quote Char"/>
    <w:basedOn w:val="DefaultParagraphFont"/>
    <w:link w:val="Quote"/>
    <w:uiPriority w:val="4"/>
    <w:rsid w:val="000063C4"/>
    <w:rPr>
      <w:rFonts w:ascii="Arial" w:hAnsi="Arial"/>
      <w:i/>
      <w:iCs/>
      <w:color w:val="006B34"/>
      <w:shd w:val="clear" w:color="auto" w:fill="F4F4F4"/>
    </w:rPr>
  </w:style>
  <w:style w:type="paragraph" w:customStyle="1" w:styleId="1Sub-heading">
    <w:name w:val="1 Sub-heading"/>
    <w:basedOn w:val="Heading3"/>
    <w:link w:val="1Sub-headingChar"/>
    <w:autoRedefine/>
    <w:uiPriority w:val="1"/>
    <w:qFormat/>
    <w:rsid w:val="00124C45"/>
    <w:rPr>
      <w:rFonts w:ascii="Arial" w:hAnsi="Arial"/>
      <w:b/>
      <w:lang w:val="en-US"/>
    </w:rPr>
  </w:style>
  <w:style w:type="character" w:customStyle="1" w:styleId="1Sub-headingChar">
    <w:name w:val="1 Sub-heading Char"/>
    <w:basedOn w:val="Heading3Char"/>
    <w:link w:val="1Sub-heading"/>
    <w:uiPriority w:val="1"/>
    <w:rsid w:val="00124C45"/>
    <w:rPr>
      <w:rFonts w:ascii="Arial" w:eastAsiaTheme="majorEastAsia" w:hAnsi="Arial" w:cstheme="majorBidi"/>
      <w:b/>
      <w:color w:val="18324B"/>
      <w:sz w:val="24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10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CF6"/>
  </w:style>
  <w:style w:type="paragraph" w:customStyle="1" w:styleId="2Sub-heading">
    <w:name w:val="2 Sub-heading"/>
    <w:basedOn w:val="Heading4"/>
    <w:link w:val="2Sub-headingChar"/>
    <w:autoRedefine/>
    <w:uiPriority w:val="1"/>
    <w:qFormat/>
    <w:rsid w:val="000063C4"/>
    <w:rPr>
      <w:rFonts w:ascii="Arial" w:hAnsi="Arial"/>
      <w:b/>
      <w:color w:val="006B34"/>
    </w:rPr>
  </w:style>
  <w:style w:type="character" w:styleId="PlaceholderText">
    <w:name w:val="Placeholder Text"/>
    <w:basedOn w:val="DefaultParagraphFont"/>
    <w:uiPriority w:val="99"/>
    <w:semiHidden/>
    <w:rsid w:val="0070192E"/>
    <w:rPr>
      <w:color w:val="666666"/>
    </w:rPr>
  </w:style>
  <w:style w:type="paragraph" w:customStyle="1" w:styleId="Bullet-pointList">
    <w:name w:val="Bullet-point List"/>
    <w:basedOn w:val="Normal"/>
    <w:autoRedefine/>
    <w:uiPriority w:val="3"/>
    <w:qFormat/>
    <w:rsid w:val="00124C45"/>
    <w:pPr>
      <w:numPr>
        <w:numId w:val="1"/>
      </w:numPr>
      <w:ind w:left="680" w:hanging="340"/>
    </w:pPr>
    <w:rPr>
      <w:lang w:val="en-US"/>
    </w:rPr>
  </w:style>
  <w:style w:type="character" w:customStyle="1" w:styleId="2Sub-headingChar">
    <w:name w:val="2 Sub-heading Char"/>
    <w:basedOn w:val="Heading4Char"/>
    <w:link w:val="2Sub-heading"/>
    <w:uiPriority w:val="1"/>
    <w:rsid w:val="000063C4"/>
    <w:rPr>
      <w:rFonts w:ascii="Arial" w:eastAsiaTheme="majorEastAsia" w:hAnsi="Arial" w:cstheme="majorBidi"/>
      <w:b/>
      <w:iCs/>
      <w:color w:val="006B34"/>
      <w:sz w:val="24"/>
      <w:lang w:val="en-US"/>
    </w:rPr>
  </w:style>
  <w:style w:type="paragraph" w:customStyle="1" w:styleId="3Sub-heading">
    <w:name w:val="3 Sub-heading"/>
    <w:basedOn w:val="Heading5"/>
    <w:link w:val="3Sub-headingChar"/>
    <w:autoRedefine/>
    <w:uiPriority w:val="1"/>
    <w:qFormat/>
    <w:rsid w:val="00124C45"/>
    <w:rPr>
      <w:rFonts w:ascii="Arial" w:hAnsi="Arial"/>
      <w:lang w:val="en-US"/>
    </w:rPr>
  </w:style>
  <w:style w:type="character" w:customStyle="1" w:styleId="3Sub-headingChar">
    <w:name w:val="3 Sub-heading Char"/>
    <w:basedOn w:val="Heading5Char"/>
    <w:link w:val="3Sub-heading"/>
    <w:uiPriority w:val="1"/>
    <w:rsid w:val="00124C45"/>
    <w:rPr>
      <w:rFonts w:ascii="Arial" w:eastAsiaTheme="majorEastAsia" w:hAnsi="Arial" w:cstheme="majorBidi"/>
      <w:b/>
      <w:color w:val="18324B"/>
      <w:lang w:val="en-US"/>
    </w:rPr>
  </w:style>
  <w:style w:type="paragraph" w:customStyle="1" w:styleId="Paragraph">
    <w:name w:val="Paragraph"/>
    <w:basedOn w:val="Normal"/>
    <w:link w:val="ParagraphChar"/>
    <w:autoRedefine/>
    <w:uiPriority w:val="2"/>
    <w:qFormat/>
    <w:rsid w:val="00124C45"/>
    <w:rPr>
      <w:lang w:val="en-US"/>
    </w:rPr>
  </w:style>
  <w:style w:type="character" w:customStyle="1" w:styleId="ParagraphChar">
    <w:name w:val="Paragraph Char"/>
    <w:basedOn w:val="DefaultParagraphFont"/>
    <w:link w:val="Paragraph"/>
    <w:uiPriority w:val="2"/>
    <w:rsid w:val="00124C45"/>
    <w:rPr>
      <w:rFonts w:ascii="Arial" w:hAnsi="Aria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0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CF6"/>
  </w:style>
  <w:style w:type="paragraph" w:styleId="TOC1">
    <w:name w:val="toc 1"/>
    <w:basedOn w:val="Normal"/>
    <w:next w:val="Normal"/>
    <w:autoRedefine/>
    <w:uiPriority w:val="39"/>
    <w:unhideWhenUsed/>
    <w:rsid w:val="00BC1444"/>
    <w:pPr>
      <w:spacing w:after="100"/>
    </w:pPr>
  </w:style>
  <w:style w:type="character" w:styleId="Hyperlink">
    <w:name w:val="Hyperlink"/>
    <w:basedOn w:val="ParagraphChar"/>
    <w:uiPriority w:val="5"/>
    <w:rsid w:val="000063C4"/>
    <w:rPr>
      <w:rFonts w:ascii="Arial" w:hAnsi="Arial"/>
      <w:color w:val="006B34"/>
      <w:sz w:val="22"/>
      <w:u w:val="single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143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24C45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1C08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customStyle="1" w:styleId="NMUScience1">
    <w:name w:val="NMU Science 1"/>
    <w:basedOn w:val="GridTable5Dark-Accent5"/>
    <w:uiPriority w:val="99"/>
    <w:rsid w:val="004F72A0"/>
    <w:tblPr>
      <w:tblBorders>
        <w:top w:val="single" w:sz="12" w:space="0" w:color="FFFFFF" w:themeColor="background1"/>
        <w:left w:val="single" w:sz="12" w:space="0" w:color="FFFFFF" w:themeColor="background1"/>
        <w:bottom w:val="single" w:sz="12" w:space="0" w:color="FFFFFF" w:themeColor="background1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firstCol">
      <w:rPr>
        <w:rFonts w:ascii="Avenir Book" w:hAnsi="Avenir Book"/>
        <w:b/>
        <w:bCs/>
        <w:color w:val="000000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DFD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B34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F4F4F4"/>
      </w:tcPr>
    </w:tblStylePr>
    <w:tblStylePr w:type="band2Horz">
      <w:tblPr/>
      <w:tcPr>
        <w:shd w:val="clear" w:color="auto" w:fill="F4F4F4"/>
      </w:tcPr>
    </w:tblStylePr>
  </w:style>
  <w:style w:type="table" w:customStyle="1" w:styleId="NMUScience2">
    <w:name w:val="NMU Science 2"/>
    <w:basedOn w:val="NMUScience1"/>
    <w:uiPriority w:val="99"/>
    <w:rsid w:val="008133AE"/>
    <w:tblPr/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firstCol">
      <w:rPr>
        <w:rFonts w:ascii="Avenir Book" w:hAnsi="Avenir Book"/>
        <w:b/>
        <w:bCs/>
        <w:color w:val="000000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DFD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B34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E0DFDF"/>
      </w:tcPr>
    </w:tblStylePr>
    <w:tblStylePr w:type="band2Horz">
      <w:tblPr/>
      <w:tcPr>
        <w:shd w:val="clear" w:color="auto" w:fill="F4F4F4"/>
      </w:tcPr>
    </w:tblStylePr>
  </w:style>
  <w:style w:type="paragraph" w:customStyle="1" w:styleId="NumberedList">
    <w:name w:val="Numbered List"/>
    <w:basedOn w:val="Paragraph"/>
    <w:link w:val="NumberedListChar"/>
    <w:autoRedefine/>
    <w:uiPriority w:val="3"/>
    <w:qFormat/>
    <w:rsid w:val="00713236"/>
    <w:pPr>
      <w:numPr>
        <w:numId w:val="2"/>
      </w:numPr>
      <w:ind w:left="680" w:hanging="340"/>
    </w:pPr>
  </w:style>
  <w:style w:type="character" w:customStyle="1" w:styleId="NumberedListChar">
    <w:name w:val="Numbered List Char"/>
    <w:basedOn w:val="ParagraphChar"/>
    <w:link w:val="NumberedList"/>
    <w:uiPriority w:val="3"/>
    <w:rsid w:val="00AA72EF"/>
    <w:rPr>
      <w:rFonts w:ascii="Arial" w:hAnsi="Arial"/>
      <w:lang w:val="en-US"/>
    </w:rPr>
  </w:style>
  <w:style w:type="table" w:customStyle="1" w:styleId="NMUBlue1">
    <w:name w:val="NMU Blue 1"/>
    <w:basedOn w:val="NMUScience1"/>
    <w:uiPriority w:val="99"/>
    <w:rsid w:val="00391BD9"/>
    <w:tblPr/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firstCol">
      <w:rPr>
        <w:rFonts w:ascii="Avenir Book" w:hAnsi="Avenir Book"/>
        <w:b/>
        <w:bCs/>
        <w:color w:val="000000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DFD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324B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F4F4F4"/>
      </w:tcPr>
    </w:tblStylePr>
    <w:tblStylePr w:type="band2Horz">
      <w:tblPr/>
      <w:tcPr>
        <w:shd w:val="clear" w:color="auto" w:fill="F4F4F4"/>
      </w:tcPr>
    </w:tblStylePr>
  </w:style>
  <w:style w:type="table" w:customStyle="1" w:styleId="NMUScience3">
    <w:name w:val="NMU Science 3"/>
    <w:basedOn w:val="NMUScience1"/>
    <w:uiPriority w:val="99"/>
    <w:rsid w:val="008133AE"/>
    <w:tblPr/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firstCol">
      <w:rPr>
        <w:rFonts w:ascii="Avenir Book" w:hAnsi="Avenir Book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B3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B34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F4F4F4"/>
      </w:tcPr>
    </w:tblStylePr>
    <w:tblStylePr w:type="band2Horz">
      <w:tblPr/>
      <w:tcPr>
        <w:shd w:val="clear" w:color="auto" w:fill="F4F4F4"/>
      </w:tcPr>
    </w:tblStylePr>
  </w:style>
  <w:style w:type="table" w:customStyle="1" w:styleId="NMUBlue2">
    <w:name w:val="NMU Blue 2"/>
    <w:basedOn w:val="NMUScience2"/>
    <w:uiPriority w:val="99"/>
    <w:rsid w:val="004B41CD"/>
    <w:tblPr/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firstCol">
      <w:rPr>
        <w:rFonts w:ascii="Avenir Book" w:hAnsi="Avenir Book"/>
        <w:b/>
        <w:bCs/>
        <w:color w:val="000000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DFD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324B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DFDEDE"/>
      </w:tcPr>
    </w:tblStylePr>
    <w:tblStylePr w:type="band2Horz">
      <w:tblPr/>
      <w:tcPr>
        <w:shd w:val="clear" w:color="auto" w:fill="F4F4F4"/>
      </w:tcPr>
    </w:tblStylePr>
  </w:style>
  <w:style w:type="table" w:customStyle="1" w:styleId="NMUBlue3">
    <w:name w:val="NMU Blue 3"/>
    <w:basedOn w:val="NMUScience3"/>
    <w:uiPriority w:val="99"/>
    <w:rsid w:val="00322CCD"/>
    <w:tblPr/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firstCol">
      <w:rPr>
        <w:rFonts w:ascii="Avenir Book" w:hAnsi="Avenir Book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324B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324B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F4F4F4"/>
      </w:tcPr>
    </w:tblStylePr>
    <w:tblStylePr w:type="band2Horz">
      <w:tblPr/>
      <w:tcPr>
        <w:shd w:val="clear" w:color="auto" w:fill="F4F4F4"/>
      </w:tcPr>
    </w:tblStylePr>
  </w:style>
  <w:style w:type="paragraph" w:customStyle="1" w:styleId="4Sub-heading">
    <w:name w:val="4 Sub-heading"/>
    <w:basedOn w:val="2Sub-heading"/>
    <w:autoRedefine/>
    <w:uiPriority w:val="1"/>
    <w:qFormat/>
    <w:rsid w:val="000063C4"/>
    <w:pPr>
      <w:shd w:val="clear" w:color="auto" w:fill="006B34"/>
      <w:ind w:firstLine="113"/>
    </w:pPr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mandela.ac.z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adela.ac.za" TargetMode="Externa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4CB4A-C2FD-4636-B4B1-501122EC0B1C}"/>
      </w:docPartPr>
      <w:docPartBody>
        <w:p w:rsidR="0015301B" w:rsidRDefault="0015301B">
          <w:r w:rsidRPr="001C36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025A3B57024E13ACA3457F0529BF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9A185-214A-47AB-B513-1270611BAB25}"/>
      </w:docPartPr>
      <w:docPartBody>
        <w:p w:rsidR="0015301B" w:rsidRDefault="0018585A" w:rsidP="0018585A">
          <w:pPr>
            <w:pStyle w:val="3C025A3B57024E13ACA3457F0529BF85"/>
          </w:pPr>
          <w:r w:rsidRPr="00124C45">
            <w:rPr>
              <w:rFonts w:ascii="Arial" w:hAnsi="Arial" w:cs="Arial"/>
              <w:bCs/>
              <w:color w:val="808080" w:themeColor="background1" w:themeShade="80"/>
              <w:sz w:val="24"/>
              <w:szCs w:val="24"/>
              <w:lang w:val="en-US"/>
            </w:rPr>
            <w:t>Enter Department Name</w:t>
          </w:r>
        </w:p>
      </w:docPartBody>
    </w:docPart>
    <w:docPart>
      <w:docPartPr>
        <w:name w:val="949DA1CF12D44BEF89314B0515CD4E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C47E8-1825-4600-83C9-A85F937FA9AA}"/>
      </w:docPartPr>
      <w:docPartBody>
        <w:p w:rsidR="0015301B" w:rsidRDefault="0018585A" w:rsidP="0018585A">
          <w:pPr>
            <w:pStyle w:val="949DA1CF12D44BEF89314B0515CD4E88"/>
          </w:pPr>
          <w:r w:rsidRPr="00124C45">
            <w:rPr>
              <w:rFonts w:ascii="Arial" w:hAnsi="Arial" w:cs="Arial"/>
              <w:bCs/>
              <w:color w:val="808080" w:themeColor="background1" w:themeShade="80"/>
              <w:lang w:val="en-US"/>
            </w:rPr>
            <w:t>Enter School Name</w:t>
          </w:r>
        </w:p>
      </w:docPartBody>
    </w:docPart>
    <w:docPart>
      <w:docPartPr>
        <w:name w:val="3B7B240DDDE74858A483DC771EE19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67A3FE-3874-45F3-9B67-1AA3E5F56EFE}"/>
      </w:docPartPr>
      <w:docPartBody>
        <w:p w:rsidR="0015301B" w:rsidRDefault="0018585A" w:rsidP="0018585A">
          <w:pPr>
            <w:pStyle w:val="3B7B240DDDE74858A483DC771EE1904F"/>
          </w:pPr>
          <w:r w:rsidRPr="00124C45">
            <w:rPr>
              <w:rFonts w:ascii="Arial" w:hAnsi="Arial" w:cs="Arial"/>
              <w:b/>
              <w:color w:val="808080" w:themeColor="background1" w:themeShade="80"/>
              <w:sz w:val="32"/>
              <w:szCs w:val="32"/>
              <w:lang w:val="en-US"/>
            </w:rPr>
            <w:t>Enter Year</w:t>
          </w:r>
        </w:p>
      </w:docPartBody>
    </w:docPart>
    <w:docPart>
      <w:docPartPr>
        <w:name w:val="7FE526EC453E401DB650A8364AD5A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136EC-862B-4D98-819B-74E17EA9FA14}"/>
      </w:docPartPr>
      <w:docPartBody>
        <w:p w:rsidR="0015301B" w:rsidRDefault="0018585A" w:rsidP="0018585A">
          <w:pPr>
            <w:pStyle w:val="7FE526EC453E401DB650A8364AD5AAC7"/>
          </w:pPr>
          <w:r w:rsidRPr="00124C45">
            <w:rPr>
              <w:rFonts w:ascii="Arial" w:hAnsi="Arial" w:cs="Arial"/>
              <w:b/>
              <w:color w:val="808080" w:themeColor="background1" w:themeShade="80"/>
              <w:sz w:val="24"/>
              <w:szCs w:val="24"/>
              <w:lang w:val="en-US"/>
            </w:rPr>
            <w:t>Enter Module Code</w:t>
          </w:r>
        </w:p>
      </w:docPartBody>
    </w:docPart>
    <w:docPart>
      <w:docPartPr>
        <w:name w:val="07EF99D6E8C148A4A4C0A6155B9DD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D4FC6-F81C-4168-81CA-50E77994E18B}"/>
      </w:docPartPr>
      <w:docPartBody>
        <w:p w:rsidR="0015301B" w:rsidRDefault="0018585A" w:rsidP="0018585A">
          <w:pPr>
            <w:pStyle w:val="07EF99D6E8C148A4A4C0A6155B9DD5C9"/>
          </w:pPr>
          <w:r w:rsidRPr="00124C45">
            <w:rPr>
              <w:rFonts w:ascii="Arial" w:hAnsi="Arial" w:cs="Arial"/>
              <w:b/>
              <w:color w:val="808080" w:themeColor="background1" w:themeShade="80"/>
              <w:sz w:val="24"/>
              <w:szCs w:val="24"/>
              <w:lang w:val="en-US"/>
            </w:rPr>
            <w:t>Enter Module Name</w:t>
          </w:r>
        </w:p>
      </w:docPartBody>
    </w:docPart>
    <w:docPart>
      <w:docPartPr>
        <w:name w:val="A3D848FFDB3B4E03B9B6DAA9A08C9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73542-8E7B-426E-994B-048BA2A4D624}"/>
      </w:docPartPr>
      <w:docPartBody>
        <w:p w:rsidR="00F21C86" w:rsidRDefault="0018585A" w:rsidP="0018585A">
          <w:pPr>
            <w:pStyle w:val="A3D848FFDB3B4E03B9B6DAA9A08C917B"/>
          </w:pPr>
          <w:r w:rsidRPr="00124C45">
            <w:rPr>
              <w:rStyle w:val="PlaceholderText"/>
              <w:rFonts w:ascii="Arial" w:hAnsi="Arial" w:cs="Arial"/>
              <w:b/>
              <w:bCs/>
              <w:color w:val="808080" w:themeColor="background1" w:themeShade="80"/>
              <w:sz w:val="24"/>
              <w:szCs w:val="24"/>
            </w:rPr>
            <w:t>Enter Lecturer Name and Surname</w:t>
          </w:r>
        </w:p>
      </w:docPartBody>
    </w:docPart>
    <w:docPart>
      <w:docPartPr>
        <w:name w:val="486ECD2401EF4354832FF24CED6E5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15433-5F79-4001-BFC8-05A1DFEA975C}"/>
      </w:docPartPr>
      <w:docPartBody>
        <w:p w:rsidR="007B03D6" w:rsidRDefault="0018585A" w:rsidP="0018585A">
          <w:pPr>
            <w:pStyle w:val="486ECD2401EF4354832FF24CED6E55F9"/>
          </w:pPr>
          <w:r w:rsidRPr="00124C45">
            <w:rPr>
              <w:rFonts w:ascii="Arial" w:hAnsi="Arial" w:cs="Arial"/>
              <w:b/>
              <w:color w:val="808080" w:themeColor="background1" w:themeShade="80"/>
              <w:sz w:val="24"/>
              <w:szCs w:val="24"/>
              <w:lang w:val="en-US"/>
            </w:rPr>
            <w:t>Enter NQF Level</w:t>
          </w:r>
        </w:p>
      </w:docPartBody>
    </w:docPart>
    <w:docPart>
      <w:docPartPr>
        <w:name w:val="EDEC64E0244E44B1A8288418AF6EA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24458-C4D1-47A8-972A-6B7691A14787}"/>
      </w:docPartPr>
      <w:docPartBody>
        <w:p w:rsidR="007B03D6" w:rsidRDefault="0018585A" w:rsidP="0018585A">
          <w:pPr>
            <w:pStyle w:val="EDEC64E0244E44B1A8288418AF6EA4E4"/>
          </w:pPr>
          <w:r w:rsidRPr="00124C45">
            <w:rPr>
              <w:rFonts w:ascii="Arial" w:hAnsi="Arial" w:cs="Arial"/>
              <w:b/>
              <w:color w:val="808080" w:themeColor="background1" w:themeShade="80"/>
              <w:sz w:val="24"/>
              <w:szCs w:val="24"/>
              <w:lang w:val="en-US"/>
            </w:rPr>
            <w:t>Enter Number of Credits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ook">
    <w:charset w:val="00"/>
    <w:family w:val="auto"/>
    <w:pitch w:val="variable"/>
    <w:sig w:usb0="800000AF" w:usb1="5000204A" w:usb2="00000000" w:usb3="00000000" w:csb0="0000009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00"/>
    <w:family w:val="swiss"/>
    <w:pitch w:val="variable"/>
    <w:sig w:usb0="800000AF" w:usb1="5000204A" w:usb2="00000000" w:usb3="00000000" w:csb0="0000009B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1B"/>
    <w:rsid w:val="000033F4"/>
    <w:rsid w:val="0015301B"/>
    <w:rsid w:val="0018585A"/>
    <w:rsid w:val="001F2B7C"/>
    <w:rsid w:val="003455A0"/>
    <w:rsid w:val="004978BC"/>
    <w:rsid w:val="004B65D4"/>
    <w:rsid w:val="005C24E2"/>
    <w:rsid w:val="005F43FB"/>
    <w:rsid w:val="00604D7D"/>
    <w:rsid w:val="00614B15"/>
    <w:rsid w:val="00657AAE"/>
    <w:rsid w:val="007B03D6"/>
    <w:rsid w:val="007C3647"/>
    <w:rsid w:val="007E2247"/>
    <w:rsid w:val="00911063"/>
    <w:rsid w:val="009472DC"/>
    <w:rsid w:val="009B7997"/>
    <w:rsid w:val="00A41E72"/>
    <w:rsid w:val="00AA7389"/>
    <w:rsid w:val="00B921C5"/>
    <w:rsid w:val="00D42F7E"/>
    <w:rsid w:val="00DD7E41"/>
    <w:rsid w:val="00DF36C6"/>
    <w:rsid w:val="00E55D38"/>
    <w:rsid w:val="00E9334E"/>
    <w:rsid w:val="00EA21CF"/>
    <w:rsid w:val="00F2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585A"/>
    <w:rPr>
      <w:color w:val="666666"/>
    </w:rPr>
  </w:style>
  <w:style w:type="paragraph" w:customStyle="1" w:styleId="3C025A3B57024E13ACA3457F0529BF85">
    <w:name w:val="3C025A3B57024E13ACA3457F0529BF85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949DA1CF12D44BEF89314B0515CD4E88">
    <w:name w:val="949DA1CF12D44BEF89314B0515CD4E88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3B7B240DDDE74858A483DC771EE1904F">
    <w:name w:val="3B7B240DDDE74858A483DC771EE1904F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7FE526EC453E401DB650A8364AD5AAC7">
    <w:name w:val="7FE526EC453E401DB650A8364AD5AAC7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07EF99D6E8C148A4A4C0A6155B9DD5C9">
    <w:name w:val="07EF99D6E8C148A4A4C0A6155B9DD5C9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A3D848FFDB3B4E03B9B6DAA9A08C917B">
    <w:name w:val="A3D848FFDB3B4E03B9B6DAA9A08C917B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486ECD2401EF4354832FF24CED6E55F9">
    <w:name w:val="486ECD2401EF4354832FF24CED6E55F9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EDEC64E0244E44B1A8288418AF6EA4E4">
    <w:name w:val="EDEC64E0244E44B1A8288418AF6EA4E4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C5B3E-D2DC-46CC-89C1-5E8D3D8CB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1. Module Guide Template - Science.dotx</Template>
  <TotalTime>4</TotalTime>
  <Pages>5</Pages>
  <Words>150</Words>
  <Characters>830</Characters>
  <Application>Microsoft Office Word</Application>
  <DocSecurity>4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Bailey</dc:creator>
  <cp:keywords/>
  <dc:description/>
  <cp:lastModifiedBy>Hlangothi, Buyiswa (Dr) (Summerstrand Campus South)</cp:lastModifiedBy>
  <cp:revision>2</cp:revision>
  <cp:lastPrinted>2025-09-17T09:41:00Z</cp:lastPrinted>
  <dcterms:created xsi:type="dcterms:W3CDTF">2026-01-28T12:03:00Z</dcterms:created>
  <dcterms:modified xsi:type="dcterms:W3CDTF">2026-01-28T12:03:00Z</dcterms:modified>
</cp:coreProperties>
</file>